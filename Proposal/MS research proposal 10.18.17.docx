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295D2" w14:textId="77777777" w:rsidR="00454653" w:rsidRDefault="00454653" w:rsidP="00022E91">
      <w:pPr>
        <w:pStyle w:val="Title"/>
        <w:rPr>
          <w:sz w:val="44"/>
        </w:rPr>
      </w:pPr>
    </w:p>
    <w:p w14:paraId="633A7201" w14:textId="77777777" w:rsidR="00693A80" w:rsidRPr="006355FA" w:rsidRDefault="00F85D6D" w:rsidP="00022E91">
      <w:pPr>
        <w:pStyle w:val="Title"/>
        <w:rPr>
          <w:sz w:val="44"/>
        </w:rPr>
      </w:pPr>
      <w:r w:rsidRPr="006355FA">
        <w:rPr>
          <w:sz w:val="44"/>
        </w:rPr>
        <w:t xml:space="preserve">Machine Learning </w:t>
      </w:r>
      <w:r w:rsidR="00CB733F" w:rsidRPr="006355FA">
        <w:rPr>
          <w:sz w:val="44"/>
        </w:rPr>
        <w:t>Aided</w:t>
      </w:r>
      <w:r w:rsidRPr="006355FA">
        <w:rPr>
          <w:sz w:val="44"/>
        </w:rPr>
        <w:t xml:space="preserve"> Production Data Analysis using Representative Type Well</w:t>
      </w:r>
      <w:r w:rsidR="0052729A">
        <w:rPr>
          <w:sz w:val="44"/>
        </w:rPr>
        <w:t>s</w:t>
      </w:r>
    </w:p>
    <w:p w14:paraId="5434781A" w14:textId="77777777" w:rsidR="0057526C" w:rsidRDefault="0057526C" w:rsidP="00022E91">
      <w:pPr>
        <w:jc w:val="center"/>
      </w:pPr>
    </w:p>
    <w:p w14:paraId="7BF0569B" w14:textId="77777777" w:rsidR="009D0890" w:rsidRDefault="009D0890" w:rsidP="00022E91">
      <w:pPr>
        <w:jc w:val="center"/>
      </w:pPr>
    </w:p>
    <w:p w14:paraId="4E377E5B" w14:textId="77777777" w:rsidR="009D0890" w:rsidRDefault="009D0890" w:rsidP="00022E91">
      <w:pPr>
        <w:jc w:val="center"/>
      </w:pPr>
    </w:p>
    <w:p w14:paraId="41F74140" w14:textId="77777777" w:rsidR="00454653" w:rsidRDefault="00454653" w:rsidP="00022E91">
      <w:pPr>
        <w:jc w:val="center"/>
      </w:pPr>
    </w:p>
    <w:p w14:paraId="458F0612" w14:textId="77777777" w:rsidR="00454653" w:rsidRDefault="00454653" w:rsidP="00022E91">
      <w:pPr>
        <w:jc w:val="center"/>
      </w:pPr>
    </w:p>
    <w:p w14:paraId="1AE8C7DE" w14:textId="77777777" w:rsidR="0057526C" w:rsidRDefault="003D5670" w:rsidP="00022E91">
      <w:pPr>
        <w:jc w:val="center"/>
      </w:pPr>
      <w:r>
        <w:t>A Thesis Proposal</w:t>
      </w:r>
    </w:p>
    <w:p w14:paraId="6F4855A1" w14:textId="1BC89E2D" w:rsidR="003D5670" w:rsidRDefault="009F1493" w:rsidP="00022E91">
      <w:pPr>
        <w:jc w:val="center"/>
      </w:pPr>
      <w:r>
        <w:t>Submitted</w:t>
      </w:r>
      <w:r w:rsidR="003D5670">
        <w:t xml:space="preserve"> </w:t>
      </w:r>
      <w:r w:rsidR="00E42049">
        <w:t>to</w:t>
      </w:r>
    </w:p>
    <w:p w14:paraId="4509F45A" w14:textId="77777777" w:rsidR="00E42049" w:rsidRDefault="00E42049" w:rsidP="00022E91">
      <w:pPr>
        <w:jc w:val="center"/>
      </w:pPr>
      <w:r>
        <w:t>The Faculty of the Department of Petroleum Engineering</w:t>
      </w:r>
    </w:p>
    <w:p w14:paraId="29F00C12" w14:textId="77777777" w:rsidR="00E42049" w:rsidRDefault="00E42049" w:rsidP="00022E91">
      <w:pPr>
        <w:jc w:val="center"/>
      </w:pPr>
      <w:r>
        <w:t>Texas A&amp;M University</w:t>
      </w:r>
    </w:p>
    <w:p w14:paraId="790BCD2D" w14:textId="77777777" w:rsidR="00E42049" w:rsidRDefault="00E42049" w:rsidP="00022E91">
      <w:pPr>
        <w:jc w:val="center"/>
      </w:pPr>
    </w:p>
    <w:p w14:paraId="54CB31DB" w14:textId="77777777" w:rsidR="00E42049" w:rsidRDefault="00E42049" w:rsidP="00022E91">
      <w:pPr>
        <w:jc w:val="center"/>
      </w:pPr>
    </w:p>
    <w:p w14:paraId="124477CD" w14:textId="77777777" w:rsidR="00E42049" w:rsidRDefault="00E42049" w:rsidP="00022E91">
      <w:pPr>
        <w:jc w:val="center"/>
      </w:pPr>
    </w:p>
    <w:p w14:paraId="67B4B3C2" w14:textId="77777777" w:rsidR="00E42049" w:rsidRDefault="00E90A93" w:rsidP="00022E91">
      <w:pPr>
        <w:jc w:val="center"/>
      </w:pPr>
      <w:r>
        <w:t>In P</w:t>
      </w:r>
      <w:r w:rsidR="00E42049">
        <w:t>artial Fulfillment</w:t>
      </w:r>
    </w:p>
    <w:p w14:paraId="1A6113D6" w14:textId="77777777" w:rsidR="00E42049" w:rsidRDefault="00E42049" w:rsidP="00022E91">
      <w:pPr>
        <w:jc w:val="center"/>
      </w:pPr>
      <w:r>
        <w:t>of the Requirement for the Degree</w:t>
      </w:r>
    </w:p>
    <w:p w14:paraId="1942C3F9" w14:textId="77777777" w:rsidR="00E42049" w:rsidRDefault="00E42049" w:rsidP="00022E91">
      <w:pPr>
        <w:jc w:val="center"/>
      </w:pPr>
      <w:r>
        <w:t>MASTER OF SCIENCE</w:t>
      </w:r>
    </w:p>
    <w:p w14:paraId="3164E905" w14:textId="77777777" w:rsidR="00E42049" w:rsidRDefault="00E42049" w:rsidP="00022E91">
      <w:pPr>
        <w:jc w:val="center"/>
      </w:pPr>
    </w:p>
    <w:p w14:paraId="074C3C30" w14:textId="77777777" w:rsidR="00E42049" w:rsidRDefault="00E42049" w:rsidP="00022E91">
      <w:pPr>
        <w:jc w:val="center"/>
      </w:pPr>
    </w:p>
    <w:p w14:paraId="12ADA8F9" w14:textId="77777777" w:rsidR="009D0890" w:rsidRDefault="009D0890" w:rsidP="00022E91">
      <w:pPr>
        <w:jc w:val="center"/>
      </w:pPr>
    </w:p>
    <w:p w14:paraId="2B382064" w14:textId="77777777" w:rsidR="009D0890" w:rsidRDefault="009D0890" w:rsidP="00022E91">
      <w:pPr>
        <w:jc w:val="center"/>
      </w:pPr>
    </w:p>
    <w:p w14:paraId="233F5E31" w14:textId="77777777" w:rsidR="00E42049" w:rsidRDefault="00E42049" w:rsidP="00022E91">
      <w:pPr>
        <w:jc w:val="center"/>
      </w:pPr>
      <w:r>
        <w:t>By</w:t>
      </w:r>
    </w:p>
    <w:p w14:paraId="510D4AAD" w14:textId="77777777" w:rsidR="00E42049" w:rsidRDefault="00E42049" w:rsidP="00022E91">
      <w:pPr>
        <w:jc w:val="center"/>
      </w:pPr>
      <w:r>
        <w:t>Liuyi Jin</w:t>
      </w:r>
    </w:p>
    <w:p w14:paraId="05F6B6A1" w14:textId="77777777" w:rsidR="00E42049" w:rsidRDefault="00E874B5" w:rsidP="00022E91">
      <w:pPr>
        <w:jc w:val="center"/>
      </w:pPr>
      <w:r>
        <w:t>August</w:t>
      </w:r>
      <w:r w:rsidR="0030590C">
        <w:t xml:space="preserve"> 2017</w:t>
      </w:r>
    </w:p>
    <w:p w14:paraId="64C8E18E" w14:textId="77777777" w:rsidR="00EE5571" w:rsidRDefault="00EE5571" w:rsidP="00022E91">
      <w:pPr>
        <w:jc w:val="center"/>
      </w:pPr>
    </w:p>
    <w:p w14:paraId="0981DEBA" w14:textId="77777777" w:rsidR="00EE5571" w:rsidRDefault="00EE5571" w:rsidP="00022E91">
      <w:pPr>
        <w:jc w:val="center"/>
      </w:pPr>
    </w:p>
    <w:p w14:paraId="564A4CC0" w14:textId="77777777" w:rsidR="00EE5571" w:rsidRDefault="00EE5571" w:rsidP="00022E91">
      <w:pPr>
        <w:jc w:val="center"/>
      </w:pPr>
    </w:p>
    <w:sdt>
      <w:sdtPr>
        <w:rPr>
          <w:rFonts w:asciiTheme="minorHAnsi" w:eastAsiaTheme="minorEastAsia" w:hAnsiTheme="minorHAnsi" w:cstheme="minorBidi"/>
          <w:color w:val="auto"/>
          <w:sz w:val="22"/>
          <w:szCs w:val="22"/>
          <w:lang w:eastAsia="zh-CN"/>
        </w:rPr>
        <w:id w:val="-1308548347"/>
        <w:docPartObj>
          <w:docPartGallery w:val="Table of Contents"/>
          <w:docPartUnique/>
        </w:docPartObj>
      </w:sdtPr>
      <w:sdtEndPr>
        <w:rPr>
          <w:b/>
          <w:bCs/>
          <w:noProof/>
        </w:rPr>
      </w:sdtEndPr>
      <w:sdtContent>
        <w:p w14:paraId="7B6F5104" w14:textId="77777777" w:rsidR="00FA7210" w:rsidRPr="00356ED2" w:rsidRDefault="00FA7210" w:rsidP="00DD46BD">
          <w:pPr>
            <w:pStyle w:val="TOCHeading"/>
            <w:jc w:val="center"/>
            <w:rPr>
              <w:b/>
              <w:color w:val="auto"/>
              <w:sz w:val="40"/>
            </w:rPr>
          </w:pPr>
          <w:r w:rsidRPr="00356ED2">
            <w:rPr>
              <w:b/>
              <w:color w:val="auto"/>
              <w:sz w:val="40"/>
            </w:rPr>
            <w:t>Contents</w:t>
          </w:r>
        </w:p>
        <w:p w14:paraId="3FB65519" w14:textId="77777777" w:rsidR="00BA50FB" w:rsidRDefault="00356ED2">
          <w:pPr>
            <w:pStyle w:val="TOC1"/>
            <w:tabs>
              <w:tab w:val="right" w:leader="dot" w:pos="9350"/>
            </w:tabs>
            <w:rPr>
              <w:b w:val="0"/>
              <w:noProof/>
              <w:sz w:val="22"/>
              <w:lang w:eastAsia="en-US"/>
            </w:rPr>
          </w:pPr>
          <w:r>
            <w:rPr>
              <w:sz w:val="28"/>
            </w:rPr>
            <w:fldChar w:fldCharType="begin"/>
          </w:r>
          <w:r>
            <w:rPr>
              <w:sz w:val="28"/>
            </w:rPr>
            <w:instrText xml:space="preserve"> TOC \o "1-3" \h \z \u </w:instrText>
          </w:r>
          <w:r>
            <w:rPr>
              <w:sz w:val="28"/>
            </w:rPr>
            <w:fldChar w:fldCharType="separate"/>
          </w:r>
          <w:hyperlink w:anchor="_Toc496121427" w:history="1">
            <w:r w:rsidR="00BA50FB" w:rsidRPr="00D3387B">
              <w:rPr>
                <w:rStyle w:val="Hyperlink"/>
                <w:noProof/>
              </w:rPr>
              <w:t>1 Abstract</w:t>
            </w:r>
            <w:r w:rsidR="00BA50FB">
              <w:rPr>
                <w:noProof/>
                <w:webHidden/>
              </w:rPr>
              <w:tab/>
            </w:r>
            <w:r w:rsidR="00BA50FB">
              <w:rPr>
                <w:noProof/>
                <w:webHidden/>
              </w:rPr>
              <w:fldChar w:fldCharType="begin"/>
            </w:r>
            <w:r w:rsidR="00BA50FB">
              <w:rPr>
                <w:noProof/>
                <w:webHidden/>
              </w:rPr>
              <w:instrText xml:space="preserve"> PAGEREF _Toc496121427 \h </w:instrText>
            </w:r>
            <w:r w:rsidR="00BA50FB">
              <w:rPr>
                <w:noProof/>
                <w:webHidden/>
              </w:rPr>
            </w:r>
            <w:r w:rsidR="00BA50FB">
              <w:rPr>
                <w:noProof/>
                <w:webHidden/>
              </w:rPr>
              <w:fldChar w:fldCharType="separate"/>
            </w:r>
            <w:r w:rsidR="00BA50FB">
              <w:rPr>
                <w:noProof/>
                <w:webHidden/>
              </w:rPr>
              <w:t>1</w:t>
            </w:r>
            <w:r w:rsidR="00BA50FB">
              <w:rPr>
                <w:noProof/>
                <w:webHidden/>
              </w:rPr>
              <w:fldChar w:fldCharType="end"/>
            </w:r>
          </w:hyperlink>
        </w:p>
        <w:p w14:paraId="50EB86E2" w14:textId="77777777" w:rsidR="00BA50FB" w:rsidRDefault="00BA50FB">
          <w:pPr>
            <w:pStyle w:val="TOC1"/>
            <w:tabs>
              <w:tab w:val="right" w:leader="dot" w:pos="9350"/>
            </w:tabs>
            <w:rPr>
              <w:b w:val="0"/>
              <w:noProof/>
              <w:sz w:val="22"/>
              <w:lang w:eastAsia="en-US"/>
            </w:rPr>
          </w:pPr>
          <w:hyperlink w:anchor="_Toc496121428" w:history="1">
            <w:r w:rsidRPr="00D3387B">
              <w:rPr>
                <w:rStyle w:val="Hyperlink"/>
                <w:noProof/>
              </w:rPr>
              <w:t>2 Problem and its status</w:t>
            </w:r>
            <w:r>
              <w:rPr>
                <w:noProof/>
                <w:webHidden/>
              </w:rPr>
              <w:tab/>
            </w:r>
            <w:r>
              <w:rPr>
                <w:noProof/>
                <w:webHidden/>
              </w:rPr>
              <w:fldChar w:fldCharType="begin"/>
            </w:r>
            <w:r>
              <w:rPr>
                <w:noProof/>
                <w:webHidden/>
              </w:rPr>
              <w:instrText xml:space="preserve"> PAGEREF _Toc496121428 \h </w:instrText>
            </w:r>
            <w:r>
              <w:rPr>
                <w:noProof/>
                <w:webHidden/>
              </w:rPr>
            </w:r>
            <w:r>
              <w:rPr>
                <w:noProof/>
                <w:webHidden/>
              </w:rPr>
              <w:fldChar w:fldCharType="separate"/>
            </w:r>
            <w:r>
              <w:rPr>
                <w:noProof/>
                <w:webHidden/>
              </w:rPr>
              <w:t>1</w:t>
            </w:r>
            <w:r>
              <w:rPr>
                <w:noProof/>
                <w:webHidden/>
              </w:rPr>
              <w:fldChar w:fldCharType="end"/>
            </w:r>
          </w:hyperlink>
        </w:p>
        <w:p w14:paraId="76A26E08" w14:textId="77777777" w:rsidR="00BA50FB" w:rsidRDefault="00BA50FB">
          <w:pPr>
            <w:pStyle w:val="TOC2"/>
            <w:tabs>
              <w:tab w:val="right" w:leader="dot" w:pos="9350"/>
            </w:tabs>
            <w:rPr>
              <w:noProof/>
              <w:lang w:eastAsia="en-US"/>
            </w:rPr>
          </w:pPr>
          <w:hyperlink w:anchor="_Toc496121429" w:history="1">
            <w:r w:rsidRPr="00D3387B">
              <w:rPr>
                <w:rStyle w:val="Hyperlink"/>
                <w:noProof/>
              </w:rPr>
              <w:t>2.1 Type Wells</w:t>
            </w:r>
            <w:r>
              <w:rPr>
                <w:noProof/>
                <w:webHidden/>
              </w:rPr>
              <w:tab/>
            </w:r>
            <w:r>
              <w:rPr>
                <w:noProof/>
                <w:webHidden/>
              </w:rPr>
              <w:fldChar w:fldCharType="begin"/>
            </w:r>
            <w:r>
              <w:rPr>
                <w:noProof/>
                <w:webHidden/>
              </w:rPr>
              <w:instrText xml:space="preserve"> PAGEREF _Toc496121429 \h </w:instrText>
            </w:r>
            <w:r>
              <w:rPr>
                <w:noProof/>
                <w:webHidden/>
              </w:rPr>
            </w:r>
            <w:r>
              <w:rPr>
                <w:noProof/>
                <w:webHidden/>
              </w:rPr>
              <w:fldChar w:fldCharType="separate"/>
            </w:r>
            <w:r>
              <w:rPr>
                <w:noProof/>
                <w:webHidden/>
              </w:rPr>
              <w:t>2</w:t>
            </w:r>
            <w:r>
              <w:rPr>
                <w:noProof/>
                <w:webHidden/>
              </w:rPr>
              <w:fldChar w:fldCharType="end"/>
            </w:r>
          </w:hyperlink>
        </w:p>
        <w:p w14:paraId="50641241" w14:textId="77777777" w:rsidR="00BA50FB" w:rsidRDefault="00BA50FB">
          <w:pPr>
            <w:pStyle w:val="TOC2"/>
            <w:tabs>
              <w:tab w:val="right" w:leader="dot" w:pos="9350"/>
            </w:tabs>
            <w:rPr>
              <w:noProof/>
              <w:lang w:eastAsia="en-US"/>
            </w:rPr>
          </w:pPr>
          <w:hyperlink w:anchor="_Toc496121430" w:history="1">
            <w:r w:rsidRPr="00D3387B">
              <w:rPr>
                <w:rStyle w:val="Hyperlink"/>
                <w:noProof/>
              </w:rPr>
              <w:t>2.2 Machine Learning Application in Petroleum Industry</w:t>
            </w:r>
            <w:r>
              <w:rPr>
                <w:noProof/>
                <w:webHidden/>
              </w:rPr>
              <w:tab/>
            </w:r>
            <w:r>
              <w:rPr>
                <w:noProof/>
                <w:webHidden/>
              </w:rPr>
              <w:fldChar w:fldCharType="begin"/>
            </w:r>
            <w:r>
              <w:rPr>
                <w:noProof/>
                <w:webHidden/>
              </w:rPr>
              <w:instrText xml:space="preserve"> PAGEREF _Toc496121430 \h </w:instrText>
            </w:r>
            <w:r>
              <w:rPr>
                <w:noProof/>
                <w:webHidden/>
              </w:rPr>
            </w:r>
            <w:r>
              <w:rPr>
                <w:noProof/>
                <w:webHidden/>
              </w:rPr>
              <w:fldChar w:fldCharType="separate"/>
            </w:r>
            <w:r>
              <w:rPr>
                <w:noProof/>
                <w:webHidden/>
              </w:rPr>
              <w:t>3</w:t>
            </w:r>
            <w:r>
              <w:rPr>
                <w:noProof/>
                <w:webHidden/>
              </w:rPr>
              <w:fldChar w:fldCharType="end"/>
            </w:r>
          </w:hyperlink>
        </w:p>
        <w:p w14:paraId="2A1D3071" w14:textId="77777777" w:rsidR="00BA50FB" w:rsidRDefault="00BA50FB">
          <w:pPr>
            <w:pStyle w:val="TOC1"/>
            <w:tabs>
              <w:tab w:val="right" w:leader="dot" w:pos="9350"/>
            </w:tabs>
            <w:rPr>
              <w:b w:val="0"/>
              <w:noProof/>
              <w:sz w:val="22"/>
              <w:lang w:eastAsia="en-US"/>
            </w:rPr>
          </w:pPr>
          <w:hyperlink w:anchor="_Toc496121431" w:history="1">
            <w:r w:rsidRPr="00D3387B">
              <w:rPr>
                <w:rStyle w:val="Hyperlink"/>
                <w:noProof/>
              </w:rPr>
              <w:t>3 Objective</w:t>
            </w:r>
            <w:r>
              <w:rPr>
                <w:noProof/>
                <w:webHidden/>
              </w:rPr>
              <w:tab/>
            </w:r>
            <w:r>
              <w:rPr>
                <w:noProof/>
                <w:webHidden/>
              </w:rPr>
              <w:fldChar w:fldCharType="begin"/>
            </w:r>
            <w:r>
              <w:rPr>
                <w:noProof/>
                <w:webHidden/>
              </w:rPr>
              <w:instrText xml:space="preserve"> PAGEREF _Toc496121431 \h </w:instrText>
            </w:r>
            <w:r>
              <w:rPr>
                <w:noProof/>
                <w:webHidden/>
              </w:rPr>
            </w:r>
            <w:r>
              <w:rPr>
                <w:noProof/>
                <w:webHidden/>
              </w:rPr>
              <w:fldChar w:fldCharType="separate"/>
            </w:r>
            <w:r>
              <w:rPr>
                <w:noProof/>
                <w:webHidden/>
              </w:rPr>
              <w:t>5</w:t>
            </w:r>
            <w:r>
              <w:rPr>
                <w:noProof/>
                <w:webHidden/>
              </w:rPr>
              <w:fldChar w:fldCharType="end"/>
            </w:r>
          </w:hyperlink>
        </w:p>
        <w:p w14:paraId="3CD816F3" w14:textId="77777777" w:rsidR="00BA50FB" w:rsidRDefault="00BA50FB">
          <w:pPr>
            <w:pStyle w:val="TOC2"/>
            <w:tabs>
              <w:tab w:val="right" w:leader="dot" w:pos="9350"/>
            </w:tabs>
            <w:rPr>
              <w:noProof/>
              <w:lang w:eastAsia="en-US"/>
            </w:rPr>
          </w:pPr>
          <w:hyperlink w:anchor="_Toc496121432" w:history="1">
            <w:r w:rsidRPr="00D3387B">
              <w:rPr>
                <w:rStyle w:val="Hyperlink"/>
                <w:noProof/>
              </w:rPr>
              <w:t>3.1 Source of production data for type well construction</w:t>
            </w:r>
            <w:r>
              <w:rPr>
                <w:noProof/>
                <w:webHidden/>
              </w:rPr>
              <w:tab/>
            </w:r>
            <w:r>
              <w:rPr>
                <w:noProof/>
                <w:webHidden/>
              </w:rPr>
              <w:fldChar w:fldCharType="begin"/>
            </w:r>
            <w:r>
              <w:rPr>
                <w:noProof/>
                <w:webHidden/>
              </w:rPr>
              <w:instrText xml:space="preserve"> PAGEREF _Toc496121432 \h </w:instrText>
            </w:r>
            <w:r>
              <w:rPr>
                <w:noProof/>
                <w:webHidden/>
              </w:rPr>
            </w:r>
            <w:r>
              <w:rPr>
                <w:noProof/>
                <w:webHidden/>
              </w:rPr>
              <w:fldChar w:fldCharType="separate"/>
            </w:r>
            <w:r>
              <w:rPr>
                <w:noProof/>
                <w:webHidden/>
              </w:rPr>
              <w:t>5</w:t>
            </w:r>
            <w:r>
              <w:rPr>
                <w:noProof/>
                <w:webHidden/>
              </w:rPr>
              <w:fldChar w:fldCharType="end"/>
            </w:r>
          </w:hyperlink>
        </w:p>
        <w:p w14:paraId="48F52F16" w14:textId="77777777" w:rsidR="00BA50FB" w:rsidRDefault="00BA50FB">
          <w:pPr>
            <w:pStyle w:val="TOC2"/>
            <w:tabs>
              <w:tab w:val="right" w:leader="dot" w:pos="9350"/>
            </w:tabs>
            <w:rPr>
              <w:noProof/>
              <w:lang w:eastAsia="en-US"/>
            </w:rPr>
          </w:pPr>
          <w:hyperlink w:anchor="_Toc496121433" w:history="1">
            <w:r w:rsidRPr="00D3387B">
              <w:rPr>
                <w:rStyle w:val="Hyperlink"/>
                <w:noProof/>
              </w:rPr>
              <w:t>3.3 Application of type wells with involvement of neural networks</w:t>
            </w:r>
            <w:r>
              <w:rPr>
                <w:noProof/>
                <w:webHidden/>
              </w:rPr>
              <w:tab/>
            </w:r>
            <w:r>
              <w:rPr>
                <w:noProof/>
                <w:webHidden/>
              </w:rPr>
              <w:fldChar w:fldCharType="begin"/>
            </w:r>
            <w:r>
              <w:rPr>
                <w:noProof/>
                <w:webHidden/>
              </w:rPr>
              <w:instrText xml:space="preserve"> PAGEREF _Toc496121433 \h </w:instrText>
            </w:r>
            <w:r>
              <w:rPr>
                <w:noProof/>
                <w:webHidden/>
              </w:rPr>
            </w:r>
            <w:r>
              <w:rPr>
                <w:noProof/>
                <w:webHidden/>
              </w:rPr>
              <w:fldChar w:fldCharType="separate"/>
            </w:r>
            <w:r>
              <w:rPr>
                <w:noProof/>
                <w:webHidden/>
              </w:rPr>
              <w:t>6</w:t>
            </w:r>
            <w:r>
              <w:rPr>
                <w:noProof/>
                <w:webHidden/>
              </w:rPr>
              <w:fldChar w:fldCharType="end"/>
            </w:r>
          </w:hyperlink>
        </w:p>
        <w:p w14:paraId="011C2B6C" w14:textId="77777777" w:rsidR="00BA50FB" w:rsidRDefault="00BA50FB">
          <w:pPr>
            <w:pStyle w:val="TOC1"/>
            <w:tabs>
              <w:tab w:val="right" w:leader="dot" w:pos="9350"/>
            </w:tabs>
            <w:rPr>
              <w:b w:val="0"/>
              <w:noProof/>
              <w:sz w:val="22"/>
              <w:lang w:eastAsia="en-US"/>
            </w:rPr>
          </w:pPr>
          <w:hyperlink w:anchor="_Toc496121434" w:history="1">
            <w:r w:rsidRPr="00D3387B">
              <w:rPr>
                <w:rStyle w:val="Hyperlink"/>
                <w:noProof/>
              </w:rPr>
              <w:t>4 Questions to be addressed</w:t>
            </w:r>
            <w:r>
              <w:rPr>
                <w:noProof/>
                <w:webHidden/>
              </w:rPr>
              <w:tab/>
            </w:r>
            <w:r>
              <w:rPr>
                <w:noProof/>
                <w:webHidden/>
              </w:rPr>
              <w:fldChar w:fldCharType="begin"/>
            </w:r>
            <w:r>
              <w:rPr>
                <w:noProof/>
                <w:webHidden/>
              </w:rPr>
              <w:instrText xml:space="preserve"> PAGEREF _Toc496121434 \h </w:instrText>
            </w:r>
            <w:r>
              <w:rPr>
                <w:noProof/>
                <w:webHidden/>
              </w:rPr>
            </w:r>
            <w:r>
              <w:rPr>
                <w:noProof/>
                <w:webHidden/>
              </w:rPr>
              <w:fldChar w:fldCharType="separate"/>
            </w:r>
            <w:r>
              <w:rPr>
                <w:noProof/>
                <w:webHidden/>
              </w:rPr>
              <w:t>6</w:t>
            </w:r>
            <w:r>
              <w:rPr>
                <w:noProof/>
                <w:webHidden/>
              </w:rPr>
              <w:fldChar w:fldCharType="end"/>
            </w:r>
          </w:hyperlink>
        </w:p>
        <w:p w14:paraId="30BA8C34" w14:textId="77777777" w:rsidR="00BA50FB" w:rsidRDefault="00BA50FB">
          <w:pPr>
            <w:pStyle w:val="TOC2"/>
            <w:tabs>
              <w:tab w:val="right" w:leader="dot" w:pos="9350"/>
            </w:tabs>
            <w:rPr>
              <w:noProof/>
              <w:lang w:eastAsia="en-US"/>
            </w:rPr>
          </w:pPr>
          <w:hyperlink w:anchor="_Toc496121435" w:history="1">
            <w:r w:rsidRPr="00D3387B">
              <w:rPr>
                <w:rStyle w:val="Hyperlink"/>
                <w:noProof/>
              </w:rPr>
              <w:t>4.1 Well Selection</w:t>
            </w:r>
            <w:r>
              <w:rPr>
                <w:noProof/>
                <w:webHidden/>
              </w:rPr>
              <w:tab/>
            </w:r>
            <w:r>
              <w:rPr>
                <w:noProof/>
                <w:webHidden/>
              </w:rPr>
              <w:fldChar w:fldCharType="begin"/>
            </w:r>
            <w:r>
              <w:rPr>
                <w:noProof/>
                <w:webHidden/>
              </w:rPr>
              <w:instrText xml:space="preserve"> PAGEREF _Toc496121435 \h </w:instrText>
            </w:r>
            <w:r>
              <w:rPr>
                <w:noProof/>
                <w:webHidden/>
              </w:rPr>
            </w:r>
            <w:r>
              <w:rPr>
                <w:noProof/>
                <w:webHidden/>
              </w:rPr>
              <w:fldChar w:fldCharType="separate"/>
            </w:r>
            <w:r>
              <w:rPr>
                <w:noProof/>
                <w:webHidden/>
              </w:rPr>
              <w:t>6</w:t>
            </w:r>
            <w:r>
              <w:rPr>
                <w:noProof/>
                <w:webHidden/>
              </w:rPr>
              <w:fldChar w:fldCharType="end"/>
            </w:r>
          </w:hyperlink>
        </w:p>
        <w:p w14:paraId="7FA162AE" w14:textId="77777777" w:rsidR="00BA50FB" w:rsidRDefault="00BA50FB">
          <w:pPr>
            <w:pStyle w:val="TOC2"/>
            <w:tabs>
              <w:tab w:val="right" w:leader="dot" w:pos="9350"/>
            </w:tabs>
            <w:rPr>
              <w:noProof/>
              <w:lang w:eastAsia="en-US"/>
            </w:rPr>
          </w:pPr>
          <w:hyperlink w:anchor="_Toc496121436" w:history="1">
            <w:r w:rsidRPr="00D3387B">
              <w:rPr>
                <w:rStyle w:val="Hyperlink"/>
                <w:noProof/>
              </w:rPr>
              <w:t>4.2 Data Selection</w:t>
            </w:r>
            <w:r>
              <w:rPr>
                <w:noProof/>
                <w:webHidden/>
              </w:rPr>
              <w:tab/>
            </w:r>
            <w:r>
              <w:rPr>
                <w:noProof/>
                <w:webHidden/>
              </w:rPr>
              <w:fldChar w:fldCharType="begin"/>
            </w:r>
            <w:r>
              <w:rPr>
                <w:noProof/>
                <w:webHidden/>
              </w:rPr>
              <w:instrText xml:space="preserve"> PAGEREF _Toc496121436 \h </w:instrText>
            </w:r>
            <w:r>
              <w:rPr>
                <w:noProof/>
                <w:webHidden/>
              </w:rPr>
            </w:r>
            <w:r>
              <w:rPr>
                <w:noProof/>
                <w:webHidden/>
              </w:rPr>
              <w:fldChar w:fldCharType="separate"/>
            </w:r>
            <w:r>
              <w:rPr>
                <w:noProof/>
                <w:webHidden/>
              </w:rPr>
              <w:t>7</w:t>
            </w:r>
            <w:r>
              <w:rPr>
                <w:noProof/>
                <w:webHidden/>
              </w:rPr>
              <w:fldChar w:fldCharType="end"/>
            </w:r>
          </w:hyperlink>
        </w:p>
        <w:p w14:paraId="6D53B6F7" w14:textId="77777777" w:rsidR="00BA50FB" w:rsidRDefault="00BA50FB">
          <w:pPr>
            <w:pStyle w:val="TOC2"/>
            <w:tabs>
              <w:tab w:val="right" w:leader="dot" w:pos="9350"/>
            </w:tabs>
            <w:rPr>
              <w:noProof/>
              <w:lang w:eastAsia="en-US"/>
            </w:rPr>
          </w:pPr>
          <w:hyperlink w:anchor="_Toc496121437" w:history="1">
            <w:r w:rsidRPr="00D3387B">
              <w:rPr>
                <w:rStyle w:val="Hyperlink"/>
                <w:noProof/>
              </w:rPr>
              <w:t>4.3 Type Well Construction</w:t>
            </w:r>
            <w:r>
              <w:rPr>
                <w:noProof/>
                <w:webHidden/>
              </w:rPr>
              <w:tab/>
            </w:r>
            <w:r>
              <w:rPr>
                <w:noProof/>
                <w:webHidden/>
              </w:rPr>
              <w:fldChar w:fldCharType="begin"/>
            </w:r>
            <w:r>
              <w:rPr>
                <w:noProof/>
                <w:webHidden/>
              </w:rPr>
              <w:instrText xml:space="preserve"> PAGEREF _Toc496121437 \h </w:instrText>
            </w:r>
            <w:r>
              <w:rPr>
                <w:noProof/>
                <w:webHidden/>
              </w:rPr>
            </w:r>
            <w:r>
              <w:rPr>
                <w:noProof/>
                <w:webHidden/>
              </w:rPr>
              <w:fldChar w:fldCharType="separate"/>
            </w:r>
            <w:r>
              <w:rPr>
                <w:noProof/>
                <w:webHidden/>
              </w:rPr>
              <w:t>7</w:t>
            </w:r>
            <w:r>
              <w:rPr>
                <w:noProof/>
                <w:webHidden/>
              </w:rPr>
              <w:fldChar w:fldCharType="end"/>
            </w:r>
          </w:hyperlink>
        </w:p>
        <w:p w14:paraId="3F9F0CCE" w14:textId="77777777" w:rsidR="00BA50FB" w:rsidRDefault="00BA50FB">
          <w:pPr>
            <w:pStyle w:val="TOC2"/>
            <w:tabs>
              <w:tab w:val="right" w:leader="dot" w:pos="9350"/>
            </w:tabs>
            <w:rPr>
              <w:noProof/>
              <w:lang w:eastAsia="en-US"/>
            </w:rPr>
          </w:pPr>
          <w:hyperlink w:anchor="_Toc496121438" w:history="1">
            <w:r w:rsidRPr="00D3387B">
              <w:rPr>
                <w:rStyle w:val="Hyperlink"/>
                <w:noProof/>
              </w:rPr>
              <w:t>4.4 Machine Learning</w:t>
            </w:r>
            <w:r>
              <w:rPr>
                <w:noProof/>
                <w:webHidden/>
              </w:rPr>
              <w:tab/>
            </w:r>
            <w:r>
              <w:rPr>
                <w:noProof/>
                <w:webHidden/>
              </w:rPr>
              <w:fldChar w:fldCharType="begin"/>
            </w:r>
            <w:r>
              <w:rPr>
                <w:noProof/>
                <w:webHidden/>
              </w:rPr>
              <w:instrText xml:space="preserve"> PAGEREF _Toc496121438 \h </w:instrText>
            </w:r>
            <w:r>
              <w:rPr>
                <w:noProof/>
                <w:webHidden/>
              </w:rPr>
            </w:r>
            <w:r>
              <w:rPr>
                <w:noProof/>
                <w:webHidden/>
              </w:rPr>
              <w:fldChar w:fldCharType="separate"/>
            </w:r>
            <w:r>
              <w:rPr>
                <w:noProof/>
                <w:webHidden/>
              </w:rPr>
              <w:t>7</w:t>
            </w:r>
            <w:r>
              <w:rPr>
                <w:noProof/>
                <w:webHidden/>
              </w:rPr>
              <w:fldChar w:fldCharType="end"/>
            </w:r>
          </w:hyperlink>
        </w:p>
        <w:p w14:paraId="53BB040A" w14:textId="77777777" w:rsidR="00BA50FB" w:rsidRDefault="00BA50FB">
          <w:pPr>
            <w:pStyle w:val="TOC2"/>
            <w:tabs>
              <w:tab w:val="right" w:leader="dot" w:pos="9350"/>
            </w:tabs>
            <w:rPr>
              <w:noProof/>
              <w:lang w:eastAsia="en-US"/>
            </w:rPr>
          </w:pPr>
          <w:hyperlink w:anchor="_Toc496121439" w:history="1">
            <w:r w:rsidRPr="00D3387B">
              <w:rPr>
                <w:rStyle w:val="Hyperlink"/>
                <w:noProof/>
              </w:rPr>
              <w:t>4.5 Result Assessment</w:t>
            </w:r>
            <w:r>
              <w:rPr>
                <w:noProof/>
                <w:webHidden/>
              </w:rPr>
              <w:tab/>
            </w:r>
            <w:r>
              <w:rPr>
                <w:noProof/>
                <w:webHidden/>
              </w:rPr>
              <w:fldChar w:fldCharType="begin"/>
            </w:r>
            <w:r>
              <w:rPr>
                <w:noProof/>
                <w:webHidden/>
              </w:rPr>
              <w:instrText xml:space="preserve"> PAGEREF _Toc496121439 \h </w:instrText>
            </w:r>
            <w:r>
              <w:rPr>
                <w:noProof/>
                <w:webHidden/>
              </w:rPr>
            </w:r>
            <w:r>
              <w:rPr>
                <w:noProof/>
                <w:webHidden/>
              </w:rPr>
              <w:fldChar w:fldCharType="separate"/>
            </w:r>
            <w:r>
              <w:rPr>
                <w:noProof/>
                <w:webHidden/>
              </w:rPr>
              <w:t>7</w:t>
            </w:r>
            <w:r>
              <w:rPr>
                <w:noProof/>
                <w:webHidden/>
              </w:rPr>
              <w:fldChar w:fldCharType="end"/>
            </w:r>
          </w:hyperlink>
        </w:p>
        <w:p w14:paraId="4896DF3B" w14:textId="77777777" w:rsidR="00BA50FB" w:rsidRDefault="00BA50FB">
          <w:pPr>
            <w:pStyle w:val="TOC1"/>
            <w:tabs>
              <w:tab w:val="right" w:leader="dot" w:pos="9350"/>
            </w:tabs>
            <w:rPr>
              <w:b w:val="0"/>
              <w:noProof/>
              <w:sz w:val="22"/>
              <w:lang w:eastAsia="en-US"/>
            </w:rPr>
          </w:pPr>
          <w:hyperlink w:anchor="_Toc496121440" w:history="1">
            <w:r w:rsidRPr="00D3387B">
              <w:rPr>
                <w:rStyle w:val="Hyperlink"/>
                <w:noProof/>
              </w:rPr>
              <w:t>References</w:t>
            </w:r>
            <w:r>
              <w:rPr>
                <w:noProof/>
                <w:webHidden/>
              </w:rPr>
              <w:tab/>
            </w:r>
            <w:r>
              <w:rPr>
                <w:noProof/>
                <w:webHidden/>
              </w:rPr>
              <w:fldChar w:fldCharType="begin"/>
            </w:r>
            <w:r>
              <w:rPr>
                <w:noProof/>
                <w:webHidden/>
              </w:rPr>
              <w:instrText xml:space="preserve"> PAGEREF _Toc496121440 \h </w:instrText>
            </w:r>
            <w:r>
              <w:rPr>
                <w:noProof/>
                <w:webHidden/>
              </w:rPr>
            </w:r>
            <w:r>
              <w:rPr>
                <w:noProof/>
                <w:webHidden/>
              </w:rPr>
              <w:fldChar w:fldCharType="separate"/>
            </w:r>
            <w:r>
              <w:rPr>
                <w:noProof/>
                <w:webHidden/>
              </w:rPr>
              <w:t>8</w:t>
            </w:r>
            <w:r>
              <w:rPr>
                <w:noProof/>
                <w:webHidden/>
              </w:rPr>
              <w:fldChar w:fldCharType="end"/>
            </w:r>
          </w:hyperlink>
        </w:p>
        <w:p w14:paraId="52D0E271" w14:textId="77777777" w:rsidR="00FA7210" w:rsidRDefault="00356ED2">
          <w:r>
            <w:rPr>
              <w:sz w:val="28"/>
            </w:rPr>
            <w:fldChar w:fldCharType="end"/>
          </w:r>
        </w:p>
      </w:sdtContent>
    </w:sdt>
    <w:p w14:paraId="328BF553" w14:textId="77777777" w:rsidR="00FA7210" w:rsidRDefault="00FA7210" w:rsidP="00FA7210"/>
    <w:p w14:paraId="3E4F36B0" w14:textId="77777777" w:rsidR="00FA7210" w:rsidRDefault="00FA7210" w:rsidP="00FA7210"/>
    <w:p w14:paraId="7FF1C6FD" w14:textId="77777777" w:rsidR="00FA7210" w:rsidRDefault="00FA7210" w:rsidP="00FA7210"/>
    <w:p w14:paraId="796BDBEE" w14:textId="77777777" w:rsidR="00FA7210" w:rsidRDefault="00FA7210" w:rsidP="00FA7210"/>
    <w:p w14:paraId="39E13BC3" w14:textId="77777777" w:rsidR="00FA7210" w:rsidRPr="00FA7210" w:rsidRDefault="00FA7210" w:rsidP="00FA7210">
      <w:pPr>
        <w:sectPr w:rsidR="00FA7210" w:rsidRPr="00FA7210" w:rsidSect="00E53256">
          <w:footerReference w:type="default" r:id="rId8"/>
          <w:footerReference w:type="first" r:id="rId9"/>
          <w:pgSz w:w="12240" w:h="15840"/>
          <w:pgMar w:top="1440" w:right="1440" w:bottom="1440" w:left="1440" w:header="720" w:footer="720" w:gutter="0"/>
          <w:pgNumType w:start="1"/>
          <w:cols w:space="720"/>
          <w:titlePg/>
          <w:docGrid w:linePitch="360"/>
        </w:sectPr>
      </w:pPr>
    </w:p>
    <w:p w14:paraId="10BE7CE3" w14:textId="77777777" w:rsidR="00CD1DD3" w:rsidRDefault="00FF0993" w:rsidP="00AD3897">
      <w:pPr>
        <w:pStyle w:val="Heading1"/>
        <w:pageBreakBefore/>
      </w:pPr>
      <w:bookmarkStart w:id="0" w:name="_Toc496121427"/>
      <w:r>
        <w:lastRenderedPageBreak/>
        <w:t xml:space="preserve">1 </w:t>
      </w:r>
      <w:r w:rsidR="00CD1DD3">
        <w:t>Abstract</w:t>
      </w:r>
      <w:bookmarkEnd w:id="0"/>
    </w:p>
    <w:p w14:paraId="76C9CA28" w14:textId="5E933383" w:rsidR="00F85D6D" w:rsidRDefault="00F85D6D" w:rsidP="00CD1DD3">
      <w:r>
        <w:t>Type well</w:t>
      </w:r>
      <w:r w:rsidR="00C40F2E">
        <w:t>s</w:t>
      </w:r>
      <w:r>
        <w:t xml:space="preserve">, </w:t>
      </w:r>
      <w:r w:rsidR="009264ED">
        <w:t xml:space="preserve">which are typical well production profiles based on analysis of existing well histories, </w:t>
      </w:r>
      <w:r w:rsidR="00C40F2E">
        <w:t>are</w:t>
      </w:r>
      <w:r>
        <w:t xml:space="preserve"> </w:t>
      </w:r>
      <w:r w:rsidR="009264ED">
        <w:t xml:space="preserve">growing in </w:t>
      </w:r>
      <w:r>
        <w:t>accepta</w:t>
      </w:r>
      <w:r w:rsidR="00A86176">
        <w:t>nce</w:t>
      </w:r>
      <w:r w:rsidR="00C40F2E">
        <w:t xml:space="preserve"> in the industry</w:t>
      </w:r>
      <w:r w:rsidR="009264ED">
        <w:t xml:space="preserve"> as a means of forecasting production in low-permeability reservoirs</w:t>
      </w:r>
      <w:r w:rsidR="00A86176">
        <w:t xml:space="preserve">. Although </w:t>
      </w:r>
      <w:r w:rsidR="00EC1DC5">
        <w:t>the conceptual understanding is becoming clear</w:t>
      </w:r>
      <w:r w:rsidR="00C40F2E">
        <w:t>er</w:t>
      </w:r>
      <w:r w:rsidR="00EC1DC5">
        <w:t>, there are still many challenges when we try</w:t>
      </w:r>
      <w:r w:rsidR="009264ED">
        <w:t>, as</w:t>
      </w:r>
      <w:r w:rsidR="00EC1DC5">
        <w:t xml:space="preserve"> </w:t>
      </w:r>
      <w:r w:rsidR="009264ED">
        <w:t>a means of forecasting production in low-permeability reservoirs, to a</w:t>
      </w:r>
      <w:r w:rsidR="00EC1DC5">
        <w:t>pply type well</w:t>
      </w:r>
      <w:r w:rsidR="00C40F2E">
        <w:t>s</w:t>
      </w:r>
      <w:r w:rsidR="00EC1DC5">
        <w:t xml:space="preserve"> in practice, chief among them </w:t>
      </w:r>
      <w:r w:rsidR="009264ED">
        <w:t>being</w:t>
      </w:r>
      <w:r w:rsidR="00EC1DC5">
        <w:t xml:space="preserve"> </w:t>
      </w:r>
      <w:r w:rsidR="00F5059D">
        <w:t xml:space="preserve">how </w:t>
      </w:r>
      <w:r w:rsidR="00EC1DC5">
        <w:t>to build type well</w:t>
      </w:r>
      <w:r w:rsidR="00853D51">
        <w:t>s</w:t>
      </w:r>
      <w:r w:rsidR="00EC1DC5">
        <w:t xml:space="preserve"> that accurately reflect original well production data. </w:t>
      </w:r>
      <w:r w:rsidR="009264ED">
        <w:t>In this project, we will</w:t>
      </w:r>
      <w:r w:rsidR="00CB52BD">
        <w:t xml:space="preserve"> </w:t>
      </w:r>
      <w:r w:rsidR="001D4D2C">
        <w:t>evaluate several available method</w:t>
      </w:r>
      <w:r w:rsidR="005458AF">
        <w:t>s</w:t>
      </w:r>
      <w:r w:rsidR="001D4D2C">
        <w:t xml:space="preserve"> of building representative type well</w:t>
      </w:r>
      <w:r w:rsidR="00106EF2">
        <w:t>s</w:t>
      </w:r>
      <w:r w:rsidR="002108DD">
        <w:t>.</w:t>
      </w:r>
      <w:r w:rsidR="0083019B">
        <w:t xml:space="preserve"> </w:t>
      </w:r>
      <w:r w:rsidR="00CB733F">
        <w:t xml:space="preserve">At the same time, we </w:t>
      </w:r>
      <w:r w:rsidR="00536480">
        <w:t xml:space="preserve">will </w:t>
      </w:r>
      <w:r w:rsidR="00D97763">
        <w:t xml:space="preserve">adopt </w:t>
      </w:r>
      <w:r w:rsidR="00536480">
        <w:t xml:space="preserve">an </w:t>
      </w:r>
      <w:r w:rsidR="00145C18">
        <w:t>advanced</w:t>
      </w:r>
      <w:r w:rsidR="001968EC">
        <w:t xml:space="preserve"> </w:t>
      </w:r>
      <w:r w:rsidR="008B59B7">
        <w:t>machine learning</w:t>
      </w:r>
      <w:r w:rsidR="00FF17A8">
        <w:t xml:space="preserve"> principle, neural network</w:t>
      </w:r>
      <w:r w:rsidR="00536480">
        <w:t>s</w:t>
      </w:r>
      <w:r w:rsidR="00FF17A8">
        <w:t>,</w:t>
      </w:r>
      <w:r w:rsidR="008B59B7">
        <w:t xml:space="preserve"> </w:t>
      </w:r>
      <w:r w:rsidR="001968EC">
        <w:t>as a</w:t>
      </w:r>
      <w:r w:rsidR="008B59B7">
        <w:t xml:space="preserve"> significant </w:t>
      </w:r>
      <w:r w:rsidR="00536480">
        <w:t xml:space="preserve">method </w:t>
      </w:r>
      <w:r w:rsidR="008B59B7">
        <w:t xml:space="preserve">to </w:t>
      </w:r>
      <w:r w:rsidR="00E84B5D">
        <w:t>classify type wells</w:t>
      </w:r>
      <w:r w:rsidR="00B210FF">
        <w:t xml:space="preserve">. </w:t>
      </w:r>
      <w:r w:rsidR="00FD558B">
        <w:t xml:space="preserve">By using production data from </w:t>
      </w:r>
      <w:r w:rsidR="00536480">
        <w:t xml:space="preserve">the </w:t>
      </w:r>
      <w:r w:rsidR="00433013">
        <w:t>Barnet</w:t>
      </w:r>
      <w:r w:rsidR="00853D51">
        <w:t>t</w:t>
      </w:r>
      <w:r w:rsidR="00433013">
        <w:t xml:space="preserve"> Shale</w:t>
      </w:r>
      <w:r w:rsidR="00FD558B">
        <w:t>, t</w:t>
      </w:r>
      <w:r w:rsidR="00CC46C0">
        <w:t xml:space="preserve">his </w:t>
      </w:r>
      <w:r w:rsidR="00536480">
        <w:t>project will</w:t>
      </w:r>
      <w:r w:rsidR="00CC46C0">
        <w:t xml:space="preserve"> be a trial to </w:t>
      </w:r>
      <w:r w:rsidR="000B3D6A">
        <w:t xml:space="preserve">apply </w:t>
      </w:r>
      <w:r w:rsidR="005F6954">
        <w:t xml:space="preserve">both type well construction strategies and machine learning principles, to traditional oil </w:t>
      </w:r>
      <w:r w:rsidR="00536480">
        <w:t xml:space="preserve">and </w:t>
      </w:r>
      <w:r w:rsidR="005F6954">
        <w:t>gas production data analysis</w:t>
      </w:r>
      <w:r w:rsidR="00AC4576">
        <w:t xml:space="preserve">. </w:t>
      </w:r>
      <w:r w:rsidR="001D0169">
        <w:t>W</w:t>
      </w:r>
      <w:r w:rsidR="005E1DF5">
        <w:t xml:space="preserve">e will further apply probabilistic theory to </w:t>
      </w:r>
      <w:r w:rsidR="001D0169">
        <w:t>classify the undrilled wells.</w:t>
      </w:r>
    </w:p>
    <w:p w14:paraId="365D5B7D" w14:textId="77777777" w:rsidR="00034C3F" w:rsidRPr="00975727" w:rsidRDefault="001E2C3B" w:rsidP="00DC6969">
      <w:pPr>
        <w:pStyle w:val="Heading1"/>
        <w:rPr>
          <w:sz w:val="40"/>
        </w:rPr>
      </w:pPr>
      <w:bookmarkStart w:id="1" w:name="_Toc496121428"/>
      <w:r>
        <w:t xml:space="preserve">2 </w:t>
      </w:r>
      <w:r w:rsidR="0043038E">
        <w:t>Problem and its status</w:t>
      </w:r>
      <w:bookmarkEnd w:id="1"/>
    </w:p>
    <w:p w14:paraId="26963802" w14:textId="1967FF66" w:rsidR="00536480" w:rsidRDefault="00536480" w:rsidP="007F7258">
      <w:r>
        <w:t>U</w:t>
      </w:r>
      <w:r w:rsidR="003325AE">
        <w:t xml:space="preserve">nconventional resources have </w:t>
      </w:r>
      <w:r>
        <w:t>become of dominant in</w:t>
      </w:r>
      <w:r w:rsidR="003325AE">
        <w:t xml:space="preserve"> the oil and gas world</w:t>
      </w:r>
      <w:r>
        <w:t xml:space="preserve"> in recent years. As a carry-over from the era of conventional resources, </w:t>
      </w:r>
      <w:r w:rsidR="003325AE">
        <w:t>decline curve analysis (DCA)</w:t>
      </w:r>
      <w:r w:rsidR="007A7F1A">
        <w:t xml:space="preserve">, which is dominated by </w:t>
      </w:r>
      <w:r>
        <w:t xml:space="preserve">the </w:t>
      </w:r>
      <w:r w:rsidR="007A7F1A">
        <w:t xml:space="preserve">Arps </w:t>
      </w:r>
      <w:r>
        <w:t xml:space="preserve">decline model </w:t>
      </w:r>
      <w:r w:rsidR="007A7F1A">
        <w:t>(</w:t>
      </w:r>
      <w:r w:rsidR="001D4E10">
        <w:t xml:space="preserve">Arps </w:t>
      </w:r>
      <w:r w:rsidR="007A7F1A">
        <w:t>1945)</w:t>
      </w:r>
      <w:r w:rsidR="005E1014">
        <w:t>,</w:t>
      </w:r>
      <w:r w:rsidR="003325AE">
        <w:t xml:space="preserve"> is </w:t>
      </w:r>
      <w:r w:rsidR="007A7F1A">
        <w:t xml:space="preserve">the main method </w:t>
      </w:r>
      <w:r>
        <w:t xml:space="preserve">used </w:t>
      </w:r>
      <w:r w:rsidR="007A7F1A">
        <w:t xml:space="preserve">to </w:t>
      </w:r>
      <w:r>
        <w:t xml:space="preserve">predict </w:t>
      </w:r>
      <w:r w:rsidR="007A7F1A">
        <w:t>production</w:t>
      </w:r>
      <w:r w:rsidR="00F51290">
        <w:t xml:space="preserve"> of these resources</w:t>
      </w:r>
      <w:r>
        <w:t>.</w:t>
      </w:r>
      <w:r w:rsidR="007A7F1A">
        <w:t xml:space="preserve"> </w:t>
      </w:r>
    </w:p>
    <w:p w14:paraId="5D4D588E" w14:textId="3AA2FFB1" w:rsidR="00F51290" w:rsidRDefault="00536480" w:rsidP="007F7258">
      <w:r>
        <w:t>U</w:t>
      </w:r>
      <w:r w:rsidR="009F62BE">
        <w:t xml:space="preserve">nconventional resources, including </w:t>
      </w:r>
      <w:r w:rsidR="006E169F">
        <w:t>shale gas, s</w:t>
      </w:r>
      <w:r w:rsidR="00530E40">
        <w:t xml:space="preserve">hale oil, </w:t>
      </w:r>
      <w:r>
        <w:t xml:space="preserve">and </w:t>
      </w:r>
      <w:r w:rsidR="00530E40">
        <w:t xml:space="preserve">coalbed methane, are gaining increasing attention from </w:t>
      </w:r>
      <w:r>
        <w:t xml:space="preserve">many </w:t>
      </w:r>
      <w:r w:rsidR="008C613C">
        <w:t xml:space="preserve">researchers in the petroleum industry. </w:t>
      </w:r>
      <w:r w:rsidR="00212C6A">
        <w:t xml:space="preserve">As </w:t>
      </w:r>
      <w:r w:rsidR="00247057">
        <w:t>defined by Holditch (</w:t>
      </w:r>
      <w:r w:rsidR="00A14F0A">
        <w:t>Holdi</w:t>
      </w:r>
      <w:r w:rsidR="006C4823">
        <w:t xml:space="preserve">tch </w:t>
      </w:r>
      <w:r w:rsidR="00247057">
        <w:t xml:space="preserve">2003), </w:t>
      </w:r>
      <w:r>
        <w:t xml:space="preserve">an </w:t>
      </w:r>
      <w:r w:rsidR="00D93A5C">
        <w:t>unconventional reservoir is one “that cannot be produced at economic flow rates or that does not produce economic volumes of oil and gas without assistance from mass stimulation treatments or special recovery processes and technologies.”</w:t>
      </w:r>
      <w:r w:rsidR="00833846">
        <w:t xml:space="preserve"> This definition </w:t>
      </w:r>
      <w:r w:rsidR="001B5122">
        <w:t>manifest</w:t>
      </w:r>
      <w:r w:rsidR="00833846">
        <w:t xml:space="preserve">s the difficulties of unconventional resources extraction. </w:t>
      </w:r>
      <w:r w:rsidR="0037330E">
        <w:t xml:space="preserve">Unlike </w:t>
      </w:r>
      <w:r>
        <w:t xml:space="preserve">extraction of </w:t>
      </w:r>
      <w:r w:rsidR="0037330E">
        <w:t>conventional resources</w:t>
      </w:r>
      <w:r w:rsidR="00F51290">
        <w:t>, the lengthy transient flow production period in</w:t>
      </w:r>
      <w:r w:rsidR="0037330E">
        <w:t xml:space="preserve"> unconventional </w:t>
      </w:r>
      <w:r w:rsidR="00011ACE">
        <w:t>resource</w:t>
      </w:r>
      <w:r w:rsidR="00F51290">
        <w:t>s</w:t>
      </w:r>
      <w:r w:rsidR="00011ACE">
        <w:t xml:space="preserve"> </w:t>
      </w:r>
      <w:r w:rsidR="00F51290">
        <w:t>limits the applicability of the Arps decline model, which was designed and validated in the conventional resources era.</w:t>
      </w:r>
      <w:r w:rsidR="006B3199">
        <w:t xml:space="preserve"> </w:t>
      </w:r>
    </w:p>
    <w:p w14:paraId="7B4B1F1E" w14:textId="77777777" w:rsidR="00E908CC" w:rsidRDefault="00312DD4" w:rsidP="007F7258">
      <w:r>
        <w:t>F</w:t>
      </w:r>
      <w:r w:rsidR="00207FAA">
        <w:t>igure 1</w:t>
      </w:r>
      <w:r w:rsidR="004539DA">
        <w:t xml:space="preserve"> below</w:t>
      </w:r>
      <w:r w:rsidR="00207FAA">
        <w:t xml:space="preserve"> </w:t>
      </w:r>
      <w:r w:rsidR="00A66A09">
        <w:t xml:space="preserve">used viscosity and permeability to distinguish conventional </w:t>
      </w:r>
      <w:r w:rsidR="00BD08F5">
        <w:t>and unconventional</w:t>
      </w:r>
      <w:r w:rsidR="00BD08F5" w:rsidRPr="00BD08F5">
        <w:t xml:space="preserve"> </w:t>
      </w:r>
      <w:r w:rsidR="00BD08F5">
        <w:t xml:space="preserve">resources. </w:t>
      </w:r>
      <w:r w:rsidR="00DF1B84">
        <w:t xml:space="preserve">Besides </w:t>
      </w:r>
      <w:r w:rsidR="0063239D">
        <w:t xml:space="preserve">the characteristics of the unconventional resources themselves, unconventional reservoirs themselves are </w:t>
      </w:r>
      <w:r w:rsidR="006A5BDD">
        <w:t>relatively more heterogeneous. There are more geologic uncertainties as well</w:t>
      </w:r>
      <w:r w:rsidR="003543CE">
        <w:t xml:space="preserve"> (e.g.</w:t>
      </w:r>
      <w:r w:rsidR="00F51290">
        <w:t>,</w:t>
      </w:r>
      <w:r w:rsidR="003543CE">
        <w:t xml:space="preserve"> </w:t>
      </w:r>
      <w:r w:rsidR="008061DD">
        <w:t xml:space="preserve">different </w:t>
      </w:r>
      <w:r w:rsidR="00377847">
        <w:t>geologic layering of reservoir</w:t>
      </w:r>
      <w:r w:rsidR="00A530EF">
        <w:t>s</w:t>
      </w:r>
      <w:r w:rsidR="003543CE">
        <w:t>)</w:t>
      </w:r>
      <w:r w:rsidR="007E2202">
        <w:t xml:space="preserve">. </w:t>
      </w:r>
    </w:p>
    <w:p w14:paraId="0BF5B272" w14:textId="77777777" w:rsidR="0079058D" w:rsidRDefault="008400B2" w:rsidP="00063076">
      <w:pPr>
        <w:jc w:val="center"/>
      </w:pPr>
      <w:r>
        <w:rPr>
          <w:noProof/>
          <w:lang w:eastAsia="en-US"/>
        </w:rPr>
        <w:drawing>
          <wp:inline distT="0" distB="0" distL="0" distR="0" wp14:anchorId="413B9E24" wp14:editId="272EAA64">
            <wp:extent cx="3550621" cy="2454708"/>
            <wp:effectExtent l="19050" t="19050" r="1206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849" cy="2465236"/>
                    </a:xfrm>
                    <a:prstGeom prst="rect">
                      <a:avLst/>
                    </a:prstGeom>
                    <a:ln>
                      <a:solidFill>
                        <a:schemeClr val="tx1"/>
                      </a:solidFill>
                    </a:ln>
                  </pic:spPr>
                </pic:pic>
              </a:graphicData>
            </a:graphic>
          </wp:inline>
        </w:drawing>
      </w:r>
    </w:p>
    <w:p w14:paraId="6BCB6C4B" w14:textId="77777777" w:rsidR="009005FF" w:rsidRPr="00A5280A" w:rsidRDefault="006256E6" w:rsidP="00A5280A">
      <w:pPr>
        <w:jc w:val="center"/>
        <w:rPr>
          <w:sz w:val="20"/>
        </w:rPr>
      </w:pPr>
      <w:r w:rsidRPr="00A5280A">
        <w:rPr>
          <w:sz w:val="20"/>
        </w:rPr>
        <w:t xml:space="preserve">Figure </w:t>
      </w:r>
      <w:r w:rsidRPr="00A5280A">
        <w:rPr>
          <w:sz w:val="20"/>
        </w:rPr>
        <w:fldChar w:fldCharType="begin"/>
      </w:r>
      <w:r w:rsidRPr="00A5280A">
        <w:rPr>
          <w:sz w:val="20"/>
        </w:rPr>
        <w:instrText xml:space="preserve"> SEQ Figure \* ARABIC </w:instrText>
      </w:r>
      <w:r w:rsidRPr="00A5280A">
        <w:rPr>
          <w:sz w:val="20"/>
        </w:rPr>
        <w:fldChar w:fldCharType="separate"/>
      </w:r>
      <w:r w:rsidR="00FD6A52">
        <w:rPr>
          <w:noProof/>
          <w:sz w:val="20"/>
        </w:rPr>
        <w:t>1</w:t>
      </w:r>
      <w:r w:rsidRPr="00A5280A">
        <w:rPr>
          <w:sz w:val="20"/>
        </w:rPr>
        <w:fldChar w:fldCharType="end"/>
      </w:r>
      <w:r w:rsidRPr="00A5280A">
        <w:rPr>
          <w:sz w:val="20"/>
        </w:rPr>
        <w:t xml:space="preserve"> Conventional and Unconventional Resources</w:t>
      </w:r>
      <w:r w:rsidR="003E7B50" w:rsidRPr="00A5280A">
        <w:rPr>
          <w:sz w:val="20"/>
        </w:rPr>
        <w:t xml:space="preserve"> (BP 2012)</w:t>
      </w:r>
    </w:p>
    <w:p w14:paraId="760671E1" w14:textId="63D6EE68" w:rsidR="009005FF" w:rsidRDefault="007C0B76" w:rsidP="007F7258">
      <w:r>
        <w:t xml:space="preserve">These conditions </w:t>
      </w:r>
      <w:r w:rsidR="00F51290">
        <w:t>have caused</w:t>
      </w:r>
      <w:r w:rsidR="00B2180E">
        <w:t xml:space="preserve"> unexpected errors when applying conventional reservoir production forecasting method</w:t>
      </w:r>
      <w:r w:rsidR="00F51290">
        <w:t>s</w:t>
      </w:r>
      <w:r w:rsidR="00B2180E">
        <w:t xml:space="preserve"> to unconventional </w:t>
      </w:r>
      <w:r w:rsidR="00F51290">
        <w:t>reservoirs</w:t>
      </w:r>
      <w:r w:rsidR="00B2180E">
        <w:t xml:space="preserve">. </w:t>
      </w:r>
      <w:r w:rsidR="00864FFE">
        <w:t>Based on Arps’ model</w:t>
      </w:r>
      <w:r w:rsidR="0024566E">
        <w:t xml:space="preserve"> (Arps </w:t>
      </w:r>
      <w:r w:rsidR="004B0FEB">
        <w:t>1945</w:t>
      </w:r>
      <w:r w:rsidR="0024566E">
        <w:t>)</w:t>
      </w:r>
      <w:r w:rsidR="00864FFE">
        <w:t xml:space="preserve">, </w:t>
      </w:r>
      <w:r w:rsidR="00F51290">
        <w:t xml:space="preserve">some </w:t>
      </w:r>
      <w:r w:rsidR="00864FFE">
        <w:t xml:space="preserve">researchers </w:t>
      </w:r>
      <w:r w:rsidR="00F51290">
        <w:t>have proposed alternative decline models</w:t>
      </w:r>
      <w:r w:rsidR="00864FFE">
        <w:t xml:space="preserve"> to generate more accurate production data predictions. These modified models include Duong’s method, </w:t>
      </w:r>
      <w:r w:rsidR="00F51290">
        <w:t xml:space="preserve">and </w:t>
      </w:r>
      <w:r w:rsidR="00864FFE">
        <w:t>stretched exponential and power law</w:t>
      </w:r>
      <w:r w:rsidR="00F51290">
        <w:t xml:space="preserve"> models</w:t>
      </w:r>
      <w:r w:rsidR="00864FFE">
        <w:t xml:space="preserve">, which can work well </w:t>
      </w:r>
      <w:r w:rsidR="00F51290">
        <w:t xml:space="preserve">under </w:t>
      </w:r>
      <w:r w:rsidR="00864FFE">
        <w:t>certain</w:t>
      </w:r>
      <w:r w:rsidR="000710E8">
        <w:t xml:space="preserve"> constrained conditions for unconventional </w:t>
      </w:r>
      <w:r w:rsidR="001D0640">
        <w:t xml:space="preserve">resources. </w:t>
      </w:r>
      <w:r w:rsidR="00876FA9">
        <w:t>In addition, the Arps</w:t>
      </w:r>
      <w:r w:rsidR="00972E3E">
        <w:t xml:space="preserve"> model</w:t>
      </w:r>
      <w:r w:rsidR="0064040C">
        <w:t xml:space="preserve"> </w:t>
      </w:r>
      <w:r w:rsidR="00F51290">
        <w:t>has been modified in an effort to provide more accurate forecasts</w:t>
      </w:r>
      <w:r w:rsidR="00972E3E">
        <w:t xml:space="preserve">. </w:t>
      </w:r>
      <w:r w:rsidR="00F51290">
        <w:t>Unfortunately, all these approache</w:t>
      </w:r>
      <w:r w:rsidR="00D472AF">
        <w:t>s</w:t>
      </w:r>
      <w:r w:rsidR="00F51290">
        <w:t xml:space="preserve"> can</w:t>
      </w:r>
      <w:r w:rsidR="00972E3E">
        <w:t xml:space="preserve"> result in ultimate </w:t>
      </w:r>
      <w:r w:rsidR="00297931">
        <w:t xml:space="preserve">error due to </w:t>
      </w:r>
      <w:r w:rsidR="00E30640">
        <w:t>the many</w:t>
      </w:r>
      <w:r w:rsidR="00297931">
        <w:t xml:space="preserve"> uncertainties</w:t>
      </w:r>
      <w:r w:rsidR="009C7BBA">
        <w:t xml:space="preserve"> </w:t>
      </w:r>
      <w:r w:rsidR="00E30640">
        <w:t xml:space="preserve">in </w:t>
      </w:r>
      <w:r w:rsidR="009C7BBA">
        <w:t>unconventional resources</w:t>
      </w:r>
      <w:r w:rsidR="00297931">
        <w:t xml:space="preserve">. </w:t>
      </w:r>
    </w:p>
    <w:p w14:paraId="704BAFA9" w14:textId="3F1F394D" w:rsidR="0079058D" w:rsidRDefault="0079058D" w:rsidP="007F7258">
      <w:r>
        <w:t xml:space="preserve">To tackle this issue, industry </w:t>
      </w:r>
      <w:r w:rsidR="008608B2">
        <w:t xml:space="preserve">has </w:t>
      </w:r>
      <w:r w:rsidR="00495425">
        <w:t>begun</w:t>
      </w:r>
      <w:r w:rsidR="00A44DB3">
        <w:t xml:space="preserve"> to employ type well</w:t>
      </w:r>
      <w:r w:rsidR="00F75052">
        <w:t>s</w:t>
      </w:r>
      <w:r w:rsidR="00A44DB3">
        <w:t>, which should be distinguishe</w:t>
      </w:r>
      <w:r w:rsidR="003F0627">
        <w:t xml:space="preserve">d from </w:t>
      </w:r>
      <w:r w:rsidR="00E37C1C">
        <w:t>“</w:t>
      </w:r>
      <w:r w:rsidR="003F0627">
        <w:t>type curve</w:t>
      </w:r>
      <w:r w:rsidR="00F75052">
        <w:t>s</w:t>
      </w:r>
      <w:r w:rsidR="00E37C1C">
        <w:t>”</w:t>
      </w:r>
      <w:r w:rsidR="003F0627">
        <w:t xml:space="preserve"> in which a set of dimensionless flow rate versus dimensionless time</w:t>
      </w:r>
      <w:r w:rsidR="003A21B9">
        <w:t xml:space="preserve"> curves are </w:t>
      </w:r>
      <w:r w:rsidR="004E6A64">
        <w:t xml:space="preserve">generated to </w:t>
      </w:r>
      <w:r w:rsidR="00D30B73">
        <w:t xml:space="preserve">predict future production. </w:t>
      </w:r>
    </w:p>
    <w:p w14:paraId="229EC807" w14:textId="77777777" w:rsidR="00C41784" w:rsidRPr="0004731B" w:rsidRDefault="00AC1F21" w:rsidP="00AC1F21">
      <w:pPr>
        <w:pStyle w:val="Heading2"/>
      </w:pPr>
      <w:bookmarkStart w:id="2" w:name="_Toc496121429"/>
      <w:r>
        <w:t xml:space="preserve">2.1 </w:t>
      </w:r>
      <w:r w:rsidR="00C41784" w:rsidRPr="0004731B">
        <w:t>Type Well</w:t>
      </w:r>
      <w:r w:rsidR="00F75052">
        <w:t>s</w:t>
      </w:r>
      <w:bookmarkEnd w:id="2"/>
    </w:p>
    <w:p w14:paraId="406C8218" w14:textId="43D55F0F" w:rsidR="00FD1FBA" w:rsidRDefault="00A30B66" w:rsidP="00C41784">
      <w:r>
        <w:t xml:space="preserve">The core idea of constructing type wells is to </w:t>
      </w:r>
      <w:r w:rsidR="009D2DC1">
        <w:t>construct a well representing a set of wells that are being recognized as “analogous</w:t>
      </w:r>
      <w:r w:rsidR="00F75052">
        <w:t>.</w:t>
      </w:r>
      <w:r w:rsidR="009D2DC1">
        <w:t>”</w:t>
      </w:r>
      <w:r w:rsidR="004328D9">
        <w:t xml:space="preserve"> </w:t>
      </w:r>
      <w:r w:rsidR="00A23AE5">
        <w:t xml:space="preserve">It aims to extract the inherent </w:t>
      </w:r>
      <w:r w:rsidR="00443529">
        <w:t xml:space="preserve">characteristics </w:t>
      </w:r>
      <w:r w:rsidR="00E812D0">
        <w:t xml:space="preserve">of multiple wells in a certain geologic area </w:t>
      </w:r>
      <w:r w:rsidR="00443529">
        <w:t xml:space="preserve">by </w:t>
      </w:r>
      <w:r w:rsidR="00F75052">
        <w:t xml:space="preserve">producing </w:t>
      </w:r>
      <w:r w:rsidR="00A5066F">
        <w:t xml:space="preserve">one </w:t>
      </w:r>
      <w:r w:rsidR="00F75052">
        <w:t xml:space="preserve">or a family of </w:t>
      </w:r>
      <w:r w:rsidR="00446B34">
        <w:t>constructed well</w:t>
      </w:r>
      <w:r w:rsidR="00F75052">
        <w:t>s</w:t>
      </w:r>
      <w:r w:rsidR="00446B34">
        <w:t xml:space="preserve"> which should be representative enough to represent </w:t>
      </w:r>
      <w:r w:rsidR="00F75052">
        <w:t xml:space="preserve">all </w:t>
      </w:r>
      <w:r w:rsidR="00446B34">
        <w:t>wells</w:t>
      </w:r>
      <w:r w:rsidR="00F75052">
        <w:t xml:space="preserve"> in an area of interest</w:t>
      </w:r>
      <w:r w:rsidR="00446B34">
        <w:t xml:space="preserve">. </w:t>
      </w:r>
      <w:r w:rsidR="009F16A4">
        <w:t xml:space="preserve">The </w:t>
      </w:r>
      <w:r w:rsidR="00F75052">
        <w:t xml:space="preserve">approach </w:t>
      </w:r>
      <w:r w:rsidR="001F0FB2">
        <w:t>common</w:t>
      </w:r>
      <w:r w:rsidR="009F16A4">
        <w:t xml:space="preserve">ly employed </w:t>
      </w:r>
      <w:r w:rsidR="00F75052">
        <w:t>in industry</w:t>
      </w:r>
      <w:r w:rsidR="009B64F8">
        <w:t xml:space="preserve"> to construct type wells is to </w:t>
      </w:r>
      <w:r w:rsidR="00750342">
        <w:t>arithmetically</w:t>
      </w:r>
      <w:r w:rsidR="005948DB">
        <w:t xml:space="preserve"> average </w:t>
      </w:r>
      <w:r w:rsidR="00F75052">
        <w:t xml:space="preserve">the production histories of </w:t>
      </w:r>
      <w:r w:rsidR="005948DB">
        <w:t xml:space="preserve">a set of </w:t>
      </w:r>
      <w:r w:rsidR="00147CB2">
        <w:t xml:space="preserve">producing </w:t>
      </w:r>
      <w:r w:rsidR="008F4823">
        <w:t xml:space="preserve">wells in the field. </w:t>
      </w:r>
      <w:r w:rsidR="006B2AD8">
        <w:t xml:space="preserve">As pointed out by </w:t>
      </w:r>
      <w:r w:rsidR="00D44CB0">
        <w:t>Freeborn (</w:t>
      </w:r>
      <w:r w:rsidR="00C67CBD">
        <w:t xml:space="preserve">Freeborn et. al. </w:t>
      </w:r>
      <w:r w:rsidR="00D44CB0">
        <w:t>2012)</w:t>
      </w:r>
      <w:r w:rsidR="00B861C3">
        <w:t xml:space="preserve">, there is a </w:t>
      </w:r>
      <w:r w:rsidR="00F75052">
        <w:t xml:space="preserve">serious </w:t>
      </w:r>
      <w:r w:rsidR="00B861C3">
        <w:t xml:space="preserve">flaw in </w:t>
      </w:r>
      <w:r w:rsidR="00F75052">
        <w:t>this</w:t>
      </w:r>
      <w:r w:rsidR="00B861C3">
        <w:t xml:space="preserve"> approach</w:t>
      </w:r>
      <w:r w:rsidR="00F75052">
        <w:t>.</w:t>
      </w:r>
      <w:r w:rsidR="00B861C3">
        <w:t xml:space="preserve"> </w:t>
      </w:r>
      <w:r w:rsidR="00854631">
        <w:t xml:space="preserve">He maintains that “the type well calculation must include the SI well count as though those SI wells continue to produce at a rate of zero”. </w:t>
      </w:r>
      <w:r w:rsidR="00F75052">
        <w:t>F</w:t>
      </w:r>
      <w:r w:rsidR="004B7D14">
        <w:t xml:space="preserve">igure 2 </w:t>
      </w:r>
      <w:r w:rsidR="00C24E0F">
        <w:t>(Freeborn et. al. 2012),</w:t>
      </w:r>
      <w:r w:rsidR="00411A82">
        <w:t xml:space="preserve"> </w:t>
      </w:r>
      <w:r w:rsidR="00F75052">
        <w:t>provides a</w:t>
      </w:r>
      <w:r w:rsidR="00F71AE6">
        <w:t xml:space="preserve"> graphical explanation of </w:t>
      </w:r>
      <w:r w:rsidR="00FA25CC">
        <w:t xml:space="preserve">how to avoid this flaw. </w:t>
      </w:r>
    </w:p>
    <w:p w14:paraId="1DC7AC7C" w14:textId="77777777" w:rsidR="00FD1FBA" w:rsidRDefault="00FD1FBA" w:rsidP="00023C4E">
      <w:pPr>
        <w:jc w:val="center"/>
        <w:rPr>
          <w:b/>
        </w:rPr>
      </w:pPr>
      <w:r>
        <w:rPr>
          <w:noProof/>
          <w:lang w:eastAsia="en-US"/>
        </w:rPr>
        <w:drawing>
          <wp:inline distT="0" distB="0" distL="0" distR="0" wp14:anchorId="444B739A" wp14:editId="1D9EBA68">
            <wp:extent cx="5943600" cy="1397000"/>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497"/>
                    <a:stretch/>
                  </pic:blipFill>
                  <pic:spPr bwMode="auto">
                    <a:xfrm>
                      <a:off x="0" y="0"/>
                      <a:ext cx="5943600" cy="139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30DBC1" w14:textId="3253B500" w:rsidR="00FD722E" w:rsidRPr="00A5280A" w:rsidRDefault="00561565" w:rsidP="00A44B64">
      <w:pPr>
        <w:pStyle w:val="Caption"/>
      </w:pPr>
      <w:r w:rsidRPr="00A5280A">
        <w:t xml:space="preserve">Figure </w:t>
      </w:r>
      <w:fldSimple w:instr=" SEQ Figure \* ARABIC ">
        <w:r w:rsidR="00FD6A52">
          <w:rPr>
            <w:noProof/>
          </w:rPr>
          <w:t>2</w:t>
        </w:r>
      </w:fldSimple>
      <w:r w:rsidRPr="00A5280A">
        <w:t xml:space="preserve"> Treatment of </w:t>
      </w:r>
      <w:r w:rsidRPr="00A44B64">
        <w:t>Depleted</w:t>
      </w:r>
      <w:r w:rsidRPr="00A5280A">
        <w:t xml:space="preserve"> Wells in Type Well </w:t>
      </w:r>
      <w:r w:rsidR="00F75052">
        <w:t>Construction</w:t>
      </w:r>
      <w:r w:rsidR="00F75052" w:rsidRPr="00A5280A">
        <w:t xml:space="preserve"> </w:t>
      </w:r>
      <w:r w:rsidRPr="00A5280A">
        <w:t>(Freeborn et. al. 2012)</w:t>
      </w:r>
    </w:p>
    <w:p w14:paraId="3D6B3243" w14:textId="004ED260" w:rsidR="00377090" w:rsidRDefault="006A2DB4" w:rsidP="00C41784">
      <w:r>
        <w:t>In his paper</w:t>
      </w:r>
      <w:r w:rsidR="00F75052">
        <w:t>,</w:t>
      </w:r>
      <w:r>
        <w:t xml:space="preserve"> Freeborn also </w:t>
      </w:r>
      <w:r w:rsidR="00D061A6">
        <w:t>addressed other issues that may</w:t>
      </w:r>
      <w:r w:rsidR="00983888">
        <w:t xml:space="preserve"> be</w:t>
      </w:r>
      <w:r w:rsidR="00D061A6">
        <w:t xml:space="preserve"> encountered when constructing type wells. Those </w:t>
      </w:r>
      <w:r w:rsidR="00DB2E65">
        <w:t>issues include</w:t>
      </w:r>
      <w:r w:rsidR="00D061A6">
        <w:t xml:space="preserve"> </w:t>
      </w:r>
      <w:r w:rsidR="003F5DBD">
        <w:t xml:space="preserve">the </w:t>
      </w:r>
      <w:r w:rsidR="00983888">
        <w:t>date of first production in which he propose</w:t>
      </w:r>
      <w:r w:rsidR="007A3DD3">
        <w:t>s</w:t>
      </w:r>
      <w:r w:rsidR="00983888">
        <w:t xml:space="preserve"> to refer to </w:t>
      </w:r>
      <w:r w:rsidR="008E3046">
        <w:t>the shifted data as having been normalized</w:t>
      </w:r>
      <w:r w:rsidR="00A6121C">
        <w:t>, multi well testing and type well using history data. To t</w:t>
      </w:r>
      <w:r w:rsidR="00B83DBE">
        <w:t>est the theory, Freeborn</w:t>
      </w:r>
      <w:r w:rsidR="00A6121C">
        <w:t xml:space="preserve"> </w:t>
      </w:r>
      <w:r w:rsidR="00B83DBE">
        <w:t xml:space="preserve">(Freeborn et. al. 2012) </w:t>
      </w:r>
      <w:r w:rsidR="00E25DDC">
        <w:t>gave 4 different field examples</w:t>
      </w:r>
      <w:r w:rsidR="004E0FBE">
        <w:t xml:space="preserve">. </w:t>
      </w:r>
      <w:r w:rsidR="000E43ED">
        <w:t>R</w:t>
      </w:r>
      <w:r w:rsidR="00403688">
        <w:t>astogi (</w:t>
      </w:r>
      <w:r w:rsidR="00F91981" w:rsidRPr="00F91981">
        <w:t>Rastogi</w:t>
      </w:r>
      <w:r w:rsidR="00F91981">
        <w:t xml:space="preserve"> and Lee </w:t>
      </w:r>
      <w:r w:rsidR="00403688">
        <w:t>2015)</w:t>
      </w:r>
      <w:r w:rsidR="000E43ED">
        <w:t xml:space="preserve"> extended the methodology of Freeborn in constructing type wells</w:t>
      </w:r>
      <w:r w:rsidR="00DF4424">
        <w:t xml:space="preserve">, </w:t>
      </w:r>
      <w:r w:rsidR="00D2078C">
        <w:t>and they also expressed their considerations on the method of normalizing production data and removing outlier data</w:t>
      </w:r>
      <w:r w:rsidR="008F1CA7">
        <w:t>. Rastogi suggested</w:t>
      </w:r>
      <w:r w:rsidR="008832F4">
        <w:t xml:space="preserve"> </w:t>
      </w:r>
      <w:r w:rsidR="004706BB">
        <w:t>apply</w:t>
      </w:r>
      <w:r w:rsidR="008832F4">
        <w:t>ing</w:t>
      </w:r>
      <w:r w:rsidR="008F1CA7">
        <w:t xml:space="preserve"> </w:t>
      </w:r>
      <w:r w:rsidR="008832F4">
        <w:t>a</w:t>
      </w:r>
      <w:r w:rsidR="004706BB">
        <w:t xml:space="preserve"> type well production profile </w:t>
      </w:r>
      <w:r w:rsidR="008832F4">
        <w:t xml:space="preserve">generated in one area </w:t>
      </w:r>
      <w:r w:rsidR="004706BB">
        <w:t xml:space="preserve">to another area </w:t>
      </w:r>
      <w:r w:rsidR="008832F4">
        <w:t xml:space="preserve">in the same resource </w:t>
      </w:r>
      <w:r w:rsidR="00F6017B">
        <w:t xml:space="preserve">with different geologic characteristics, to </w:t>
      </w:r>
      <w:r w:rsidR="008832F4">
        <w:t xml:space="preserve">determine </w:t>
      </w:r>
      <w:r w:rsidR="00F6017B">
        <w:t>the universality</w:t>
      </w:r>
      <w:r w:rsidR="00377090">
        <w:t xml:space="preserve"> of type well method. </w:t>
      </w:r>
    </w:p>
    <w:p w14:paraId="54740230" w14:textId="6D31ECDF" w:rsidR="001F24C1" w:rsidRDefault="00377090" w:rsidP="001F24C1">
      <w:r>
        <w:t xml:space="preserve">In terms of how to construct type well </w:t>
      </w:r>
      <w:r w:rsidR="001115FB">
        <w:t xml:space="preserve">accurately and </w:t>
      </w:r>
      <w:r>
        <w:t>efficiently, Freeborn (</w:t>
      </w:r>
      <w:r w:rsidR="006B208E">
        <w:t xml:space="preserve">Freeborn and Russell </w:t>
      </w:r>
      <w:r>
        <w:t>2015)</w:t>
      </w:r>
      <w:r w:rsidR="00EB5F00">
        <w:t xml:space="preserve"> used aggregation methods, </w:t>
      </w:r>
      <w:r w:rsidR="008832F4">
        <w:t>which he proposed</w:t>
      </w:r>
      <w:r w:rsidR="00EB5F00">
        <w:t xml:space="preserve"> as a way to construct type wells that “accurately simulate the average rate-time production profiles expected from a drilling program of specific size and certainty</w:t>
      </w:r>
      <w:r w:rsidR="007032D7">
        <w:t>.</w:t>
      </w:r>
      <w:r w:rsidR="00EB5F00">
        <w:t>”</w:t>
      </w:r>
      <w:r w:rsidR="00661948">
        <w:t xml:space="preserve"> They also improved the normalization method by building several scaling rules that scale a rate-time profile. </w:t>
      </w:r>
      <w:r w:rsidR="007A4DFC">
        <w:t xml:space="preserve">Apart from that, </w:t>
      </w:r>
      <w:r w:rsidR="00DB1F0A" w:rsidRPr="00DB1F0A">
        <w:t xml:space="preserve">Chaudhary </w:t>
      </w:r>
      <w:r w:rsidR="004952D1">
        <w:t>(</w:t>
      </w:r>
      <w:r w:rsidR="00DB1F0A" w:rsidRPr="00DB1F0A">
        <w:t>Chaudhary and Lee 2017</w:t>
      </w:r>
      <w:r w:rsidR="004952D1">
        <w:t xml:space="preserve">) chose to generate type wells by </w:t>
      </w:r>
      <w:r w:rsidR="00C80203">
        <w:t xml:space="preserve">cluster-weighted modeling, in which one type well is constructed as one </w:t>
      </w:r>
      <w:r w:rsidR="004C6DD5">
        <w:t>“</w:t>
      </w:r>
      <w:r w:rsidR="00C80203">
        <w:t xml:space="preserve">global </w:t>
      </w:r>
      <w:r w:rsidR="004C6DD5">
        <w:t>weighted probabilistic superposition of local models”</w:t>
      </w:r>
      <w:r w:rsidR="00B26CF0">
        <w:t xml:space="preserve"> </w:t>
      </w:r>
      <w:r w:rsidR="008832F4">
        <w:t xml:space="preserve">where </w:t>
      </w:r>
      <w:r w:rsidR="00B26CF0">
        <w:t xml:space="preserve">local models consist of several wells </w:t>
      </w:r>
      <w:r w:rsidR="008832F4">
        <w:t>combined using</w:t>
      </w:r>
      <w:r w:rsidR="00B26CF0">
        <w:t xml:space="preserve"> simple cubic spline techniques. </w:t>
      </w:r>
      <w:r w:rsidR="00B17B67">
        <w:t xml:space="preserve">As researchers are increasingly </w:t>
      </w:r>
      <w:r w:rsidR="005B0BD0">
        <w:t>focusing on type well method</w:t>
      </w:r>
      <w:r w:rsidR="008832F4">
        <w:t>s</w:t>
      </w:r>
      <w:r w:rsidR="005B0BD0">
        <w:t xml:space="preserve"> to </w:t>
      </w:r>
      <w:r w:rsidR="007473FE">
        <w:t xml:space="preserve">evaluate the future production of unconventional plays, </w:t>
      </w:r>
      <w:r w:rsidR="009260E4">
        <w:t xml:space="preserve">engineers have </w:t>
      </w:r>
      <w:r w:rsidR="009F1497">
        <w:t>reach</w:t>
      </w:r>
      <w:r w:rsidR="009260E4">
        <w:t>ed</w:t>
      </w:r>
      <w:r w:rsidR="009F1497">
        <w:t xml:space="preserve"> a consensus that </w:t>
      </w:r>
      <w:r w:rsidR="007473FE">
        <w:t>t</w:t>
      </w:r>
      <w:r w:rsidR="00A23AE5">
        <w:t>he current challenge of type well</w:t>
      </w:r>
      <w:r w:rsidR="007473FE">
        <w:t xml:space="preserve"> </w:t>
      </w:r>
      <w:r w:rsidR="009260E4">
        <w:t xml:space="preserve">construction </w:t>
      </w:r>
      <w:r w:rsidR="007473FE">
        <w:t xml:space="preserve">is </w:t>
      </w:r>
      <w:r w:rsidR="009260E4">
        <w:t xml:space="preserve">concentrated </w:t>
      </w:r>
      <w:r w:rsidR="007473FE">
        <w:t xml:space="preserve">in how to </w:t>
      </w:r>
      <w:r w:rsidR="00EB0E86">
        <w:t xml:space="preserve">accurately create type wells that </w:t>
      </w:r>
      <w:r w:rsidR="009260E4">
        <w:t>are</w:t>
      </w:r>
      <w:r w:rsidR="00EB0E86">
        <w:t xml:space="preserve"> representative of wells in </w:t>
      </w:r>
      <w:r w:rsidR="009260E4">
        <w:t xml:space="preserve">a </w:t>
      </w:r>
      <w:r w:rsidR="00EB0E86">
        <w:t xml:space="preserve">certain geologic area. </w:t>
      </w:r>
    </w:p>
    <w:p w14:paraId="0184E114" w14:textId="77777777" w:rsidR="007F7258" w:rsidRPr="009D6C9A" w:rsidRDefault="00D733F4" w:rsidP="00D733F4">
      <w:pPr>
        <w:pStyle w:val="Heading2"/>
      </w:pPr>
      <w:bookmarkStart w:id="3" w:name="_Toc496121430"/>
      <w:r>
        <w:t xml:space="preserve">2.2 </w:t>
      </w:r>
      <w:r w:rsidR="007F7258" w:rsidRPr="001F24C1">
        <w:t>Machine Learning Application in Petroleum Industry</w:t>
      </w:r>
      <w:bookmarkEnd w:id="3"/>
    </w:p>
    <w:p w14:paraId="61BB767C" w14:textId="6D5D36C3" w:rsidR="009D04DE" w:rsidRDefault="00071C56" w:rsidP="00CD2FC5">
      <w:r>
        <w:t xml:space="preserve">In </w:t>
      </w:r>
      <w:r w:rsidR="00DC19EC">
        <w:t xml:space="preserve">March of </w:t>
      </w:r>
      <w:r w:rsidR="00920252">
        <w:t xml:space="preserve">2016, </w:t>
      </w:r>
      <w:r w:rsidR="00882053">
        <w:t>AlphaGo (Wikipedia</w:t>
      </w:r>
      <w:r w:rsidR="00DC19EC">
        <w:t xml:space="preserve"> 2017)</w:t>
      </w:r>
      <w:r w:rsidR="006626AC">
        <w:t xml:space="preserve"> from DeepMind won the </w:t>
      </w:r>
      <w:r w:rsidR="009260E4">
        <w:t xml:space="preserve">Go </w:t>
      </w:r>
      <w:r w:rsidR="006626AC">
        <w:t>champion</w:t>
      </w:r>
      <w:r w:rsidR="009260E4">
        <w:t>ship</w:t>
      </w:r>
      <w:r w:rsidR="006626AC">
        <w:t xml:space="preserve"> over Lee Sedol. From </w:t>
      </w:r>
      <w:r w:rsidR="009260E4">
        <w:t xml:space="preserve">then </w:t>
      </w:r>
      <w:r w:rsidR="006626AC">
        <w:t>on, artifi</w:t>
      </w:r>
      <w:r w:rsidR="005D5062">
        <w:t xml:space="preserve">cial intelligence has made </w:t>
      </w:r>
      <w:r w:rsidR="009260E4">
        <w:t xml:space="preserve">unprecedented </w:t>
      </w:r>
      <w:r w:rsidR="005D2CED">
        <w:t xml:space="preserve">progress. </w:t>
      </w:r>
      <w:r w:rsidR="00B72420">
        <w:t>The AI industry, particularly the machine learning technique</w:t>
      </w:r>
      <w:r w:rsidR="009260E4">
        <w:t>,</w:t>
      </w:r>
      <w:r w:rsidR="00B72420">
        <w:t xml:space="preserve"> </w:t>
      </w:r>
      <w:r w:rsidR="009260E4">
        <w:t xml:space="preserve">has </w:t>
      </w:r>
      <w:r w:rsidR="00B72420">
        <w:t>attracted more</w:t>
      </w:r>
      <w:r w:rsidR="00794B5C">
        <w:t xml:space="preserve"> and more people to </w:t>
      </w:r>
      <w:r w:rsidR="00EF007F">
        <w:t>this area</w:t>
      </w:r>
      <w:r w:rsidR="00794B5C">
        <w:t xml:space="preserve">. </w:t>
      </w:r>
      <w:r w:rsidR="009260E4">
        <w:t>Today</w:t>
      </w:r>
      <w:r w:rsidR="009D04DE">
        <w:t xml:space="preserve">, </w:t>
      </w:r>
      <w:r w:rsidR="009260E4">
        <w:t xml:space="preserve">progress in </w:t>
      </w:r>
      <w:r w:rsidR="009D04DE">
        <w:t>the AI industry and machine learni</w:t>
      </w:r>
      <w:r w:rsidR="00B91971">
        <w:t xml:space="preserve">ng </w:t>
      </w:r>
      <w:r w:rsidR="009260E4">
        <w:t>is based</w:t>
      </w:r>
      <w:r w:rsidR="00B91971">
        <w:t xml:space="preserve"> mainly on</w:t>
      </w:r>
      <w:r w:rsidR="009D04DE">
        <w:t xml:space="preserve"> </w:t>
      </w:r>
      <w:r w:rsidR="00536DF5">
        <w:t xml:space="preserve">deep learning, which is supported by </w:t>
      </w:r>
      <w:r w:rsidR="009260E4">
        <w:t xml:space="preserve">the </w:t>
      </w:r>
      <w:r w:rsidR="00536DF5">
        <w:t>convolutional neural network</w:t>
      </w:r>
      <w:r w:rsidR="008904D3">
        <w:t xml:space="preserve"> </w:t>
      </w:r>
      <w:r w:rsidR="009260E4">
        <w:t xml:space="preserve">work </w:t>
      </w:r>
      <w:r w:rsidR="000A58D0">
        <w:t xml:space="preserve">inspired </w:t>
      </w:r>
      <w:r w:rsidR="00A13FA3">
        <w:t>by</w:t>
      </w:r>
      <w:r w:rsidR="000A58D0">
        <w:t xml:space="preserve"> </w:t>
      </w:r>
      <w:r w:rsidR="009E0DC0">
        <w:t>Fukushima’s neocognition proposed in 1980</w:t>
      </w:r>
      <w:r w:rsidR="00536DF5">
        <w:t xml:space="preserve">. </w:t>
      </w:r>
      <w:r w:rsidR="00866329">
        <w:t xml:space="preserve"> </w:t>
      </w:r>
      <w:r w:rsidR="00C916D1">
        <w:t>Yann Lecun</w:t>
      </w:r>
      <w:r w:rsidR="001914CE">
        <w:t xml:space="preserve"> </w:t>
      </w:r>
      <w:r w:rsidR="009260E4">
        <w:t xml:space="preserve">then </w:t>
      </w:r>
      <w:r w:rsidR="001914CE">
        <w:t xml:space="preserve">proposed </w:t>
      </w:r>
      <w:r w:rsidR="00035E1C">
        <w:t>convolutional neural network</w:t>
      </w:r>
      <w:r w:rsidR="00117DB1">
        <w:t>s</w:t>
      </w:r>
      <w:r w:rsidR="00BF5ABE">
        <w:t>. Convolutional neural network</w:t>
      </w:r>
      <w:r w:rsidR="00117DB1">
        <w:t>s</w:t>
      </w:r>
      <w:r w:rsidR="000D52DC">
        <w:t xml:space="preserve"> </w:t>
      </w:r>
      <w:r w:rsidR="00117DB1">
        <w:t xml:space="preserve">are </w:t>
      </w:r>
      <w:r w:rsidR="000D52DC">
        <w:t xml:space="preserve">now widely accepted and popularly employed </w:t>
      </w:r>
      <w:r w:rsidR="00184A27">
        <w:t xml:space="preserve">in image processing. </w:t>
      </w:r>
      <w:r w:rsidR="00151FF8">
        <w:t xml:space="preserve">Figure 3 and figure 4 graphically </w:t>
      </w:r>
      <w:r w:rsidR="00117DB1">
        <w:t xml:space="preserve">illustrate </w:t>
      </w:r>
      <w:r w:rsidR="00D63538">
        <w:t xml:space="preserve">neocognition and </w:t>
      </w:r>
      <w:r w:rsidR="00117DB1">
        <w:t>convolutional neural networks</w:t>
      </w:r>
      <w:r w:rsidR="00D63538">
        <w:t xml:space="preserve">, respectively. </w:t>
      </w:r>
    </w:p>
    <w:p w14:paraId="6FBD520E" w14:textId="77777777" w:rsidR="008904D3" w:rsidRDefault="008904D3" w:rsidP="00023C4E">
      <w:pPr>
        <w:jc w:val="center"/>
      </w:pPr>
      <w:r>
        <w:rPr>
          <w:noProof/>
          <w:lang w:eastAsia="en-US"/>
        </w:rPr>
        <w:drawing>
          <wp:inline distT="0" distB="0" distL="0" distR="0" wp14:anchorId="6D61EAFD" wp14:editId="6080E97D">
            <wp:extent cx="5943600" cy="231330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3305"/>
                    </a:xfrm>
                    <a:prstGeom prst="rect">
                      <a:avLst/>
                    </a:prstGeom>
                    <a:ln>
                      <a:solidFill>
                        <a:schemeClr val="tx1"/>
                      </a:solidFill>
                    </a:ln>
                  </pic:spPr>
                </pic:pic>
              </a:graphicData>
            </a:graphic>
          </wp:inline>
        </w:drawing>
      </w:r>
    </w:p>
    <w:p w14:paraId="4D01D4AD" w14:textId="77777777" w:rsidR="00953CCD" w:rsidRDefault="00255D64" w:rsidP="00023C4E">
      <w:pPr>
        <w:pStyle w:val="Caption"/>
      </w:pPr>
      <w:r>
        <w:t xml:space="preserve">Figure </w:t>
      </w:r>
      <w:fldSimple w:instr=" SEQ Figure \* ARABIC ">
        <w:r w:rsidR="00FD6A52">
          <w:rPr>
            <w:noProof/>
          </w:rPr>
          <w:t>3</w:t>
        </w:r>
      </w:fldSimple>
      <w:r>
        <w:t xml:space="preserve"> Fukushima's Neocognitron</w:t>
      </w:r>
      <w:r w:rsidR="00E6095A">
        <w:t xml:space="preserve"> </w:t>
      </w:r>
    </w:p>
    <w:p w14:paraId="5A48D8C6" w14:textId="77777777" w:rsidR="008904D3" w:rsidRDefault="00873CBE" w:rsidP="00023C4E">
      <w:pPr>
        <w:jc w:val="center"/>
      </w:pPr>
      <w:r>
        <w:rPr>
          <w:noProof/>
          <w:lang w:eastAsia="en-US"/>
        </w:rPr>
        <w:drawing>
          <wp:inline distT="0" distB="0" distL="0" distR="0" wp14:anchorId="4C8A4ABC" wp14:editId="7061DE78">
            <wp:extent cx="5943600" cy="246316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3165"/>
                    </a:xfrm>
                    <a:prstGeom prst="rect">
                      <a:avLst/>
                    </a:prstGeom>
                    <a:ln>
                      <a:solidFill>
                        <a:schemeClr val="tx1"/>
                      </a:solidFill>
                    </a:ln>
                  </pic:spPr>
                </pic:pic>
              </a:graphicData>
            </a:graphic>
          </wp:inline>
        </w:drawing>
      </w:r>
    </w:p>
    <w:p w14:paraId="37B0FB4C" w14:textId="77777777" w:rsidR="00DF3E0E" w:rsidRDefault="0000433F" w:rsidP="00023C4E">
      <w:pPr>
        <w:pStyle w:val="Caption"/>
      </w:pPr>
      <w:r>
        <w:t xml:space="preserve">Figure </w:t>
      </w:r>
      <w:fldSimple w:instr=" SEQ Figure \* ARABIC ">
        <w:r w:rsidR="00FD6A52">
          <w:rPr>
            <w:noProof/>
          </w:rPr>
          <w:t>4</w:t>
        </w:r>
      </w:fldSimple>
      <w:r>
        <w:t xml:space="preserve"> </w:t>
      </w:r>
      <w:r w:rsidRPr="002876D9">
        <w:t>LeCun's Convolut</w:t>
      </w:r>
      <w:r w:rsidR="00F85641">
        <w:t xml:space="preserve">ional Neural Nets </w:t>
      </w:r>
    </w:p>
    <w:p w14:paraId="1BA56482" w14:textId="7EB47D68" w:rsidR="00236AB2" w:rsidRDefault="00117DB1" w:rsidP="00CD2FC5">
      <w:r>
        <w:t>Re</w:t>
      </w:r>
      <w:r w:rsidR="00A144A2">
        <w:t>c</w:t>
      </w:r>
      <w:r>
        <w:t>ent r</w:t>
      </w:r>
      <w:r w:rsidR="00E30BC2">
        <w:t xml:space="preserve">esearchers </w:t>
      </w:r>
      <w:r>
        <w:t xml:space="preserve">have </w:t>
      </w:r>
      <w:r w:rsidR="006A0AB3">
        <w:t>appl</w:t>
      </w:r>
      <w:r>
        <w:t>ied</w:t>
      </w:r>
      <w:r w:rsidR="006A0AB3">
        <w:t xml:space="preserve"> AI, </w:t>
      </w:r>
      <w:r>
        <w:t>including</w:t>
      </w:r>
      <w:r w:rsidR="006A0AB3">
        <w:t xml:space="preserve"> machine learning techniques</w:t>
      </w:r>
      <w:r>
        <w:t>,</w:t>
      </w:r>
      <w:r w:rsidR="006A0AB3">
        <w:t xml:space="preserve"> to </w:t>
      </w:r>
      <w:r>
        <w:t xml:space="preserve">the </w:t>
      </w:r>
      <w:r w:rsidR="006A0AB3">
        <w:t xml:space="preserve">oil and gas industry. </w:t>
      </w:r>
      <w:r w:rsidR="00F02DD4">
        <w:t xml:space="preserve">Ali </w:t>
      </w:r>
      <w:r w:rsidR="00F14AC7">
        <w:t>(</w:t>
      </w:r>
      <w:r w:rsidR="00624317">
        <w:t>Ali 1994</w:t>
      </w:r>
      <w:r w:rsidR="00F14AC7">
        <w:t>)</w:t>
      </w:r>
      <w:r w:rsidR="00D86017">
        <w:t xml:space="preserve"> </w:t>
      </w:r>
      <w:r w:rsidR="00122F68">
        <w:t xml:space="preserve">reviewed the </w:t>
      </w:r>
      <w:r>
        <w:t xml:space="preserve">application </w:t>
      </w:r>
      <w:r w:rsidR="00122F68">
        <w:t>of neural network</w:t>
      </w:r>
      <w:r>
        <w:t>s</w:t>
      </w:r>
      <w:r w:rsidR="00122F68">
        <w:t xml:space="preserve">, </w:t>
      </w:r>
      <w:r>
        <w:t>a major</w:t>
      </w:r>
      <w:r w:rsidR="00122F68">
        <w:t xml:space="preserve"> machine learning </w:t>
      </w:r>
      <w:r w:rsidR="00B94DD4">
        <w:t xml:space="preserve">technique, in </w:t>
      </w:r>
      <w:r>
        <w:t xml:space="preserve">the </w:t>
      </w:r>
      <w:r w:rsidR="00B94DD4">
        <w:t>petroleum industry</w:t>
      </w:r>
      <w:r w:rsidR="007661EA">
        <w:t xml:space="preserve"> at that time</w:t>
      </w:r>
      <w:r w:rsidR="00B94DD4">
        <w:t xml:space="preserve">. </w:t>
      </w:r>
      <w:r w:rsidR="005E32E1">
        <w:t xml:space="preserve">He pointed </w:t>
      </w:r>
      <w:r>
        <w:t xml:space="preserve">out </w:t>
      </w:r>
      <w:r w:rsidR="005E32E1">
        <w:t xml:space="preserve">that the </w:t>
      </w:r>
      <w:r>
        <w:t>cap</w:t>
      </w:r>
      <w:r w:rsidR="005E32E1">
        <w:t>abilities of neural network</w:t>
      </w:r>
      <w:r>
        <w:t>s</w:t>
      </w:r>
      <w:r w:rsidR="005E32E1">
        <w:t xml:space="preserve"> include “pattern recognition, classification of noisy data, nonlinear feature detection, </w:t>
      </w:r>
      <w:r w:rsidR="00B84CC1">
        <w:t>market forecasting and process modeling</w:t>
      </w:r>
      <w:r>
        <w:t xml:space="preserve">,” </w:t>
      </w:r>
      <w:r w:rsidR="004C267C">
        <w:t xml:space="preserve">which </w:t>
      </w:r>
      <w:r>
        <w:t xml:space="preserve">makes them </w:t>
      </w:r>
      <w:r w:rsidR="004C267C">
        <w:t>well suited to solve problems in petroleum industry</w:t>
      </w:r>
      <w:r w:rsidR="00C651A5">
        <w:t xml:space="preserve">. </w:t>
      </w:r>
      <w:r w:rsidR="00705F86">
        <w:t xml:space="preserve">In particular, </w:t>
      </w:r>
      <w:r>
        <w:t>we</w:t>
      </w:r>
      <w:r w:rsidR="00705F86">
        <w:t xml:space="preserve"> know that neural network</w:t>
      </w:r>
      <w:r>
        <w:t>s</w:t>
      </w:r>
      <w:r w:rsidR="00705F86">
        <w:t xml:space="preserve"> </w:t>
      </w:r>
      <w:r>
        <w:t xml:space="preserve">are </w:t>
      </w:r>
      <w:r w:rsidR="00705F86">
        <w:t xml:space="preserve">quite useful to </w:t>
      </w:r>
      <w:r w:rsidR="004857DB">
        <w:t>deal with nonlinear relationships between</w:t>
      </w:r>
      <w:r w:rsidR="00640A6B">
        <w:t xml:space="preserve"> various variables. </w:t>
      </w:r>
    </w:p>
    <w:p w14:paraId="330D9729" w14:textId="49AA72D3" w:rsidR="00083410" w:rsidRDefault="00665039" w:rsidP="00CD2FC5">
      <w:r w:rsidRPr="00E155DA">
        <w:t>Mohaghegh</w:t>
      </w:r>
      <w:r>
        <w:t xml:space="preserve"> </w:t>
      </w:r>
      <w:r w:rsidR="00AB5559">
        <w:t>(</w:t>
      </w:r>
      <w:r w:rsidR="009866B3" w:rsidRPr="00E155DA">
        <w:t>Mohaghegh</w:t>
      </w:r>
      <w:r w:rsidR="009866B3">
        <w:t xml:space="preserve"> </w:t>
      </w:r>
      <w:r w:rsidR="00AB5559">
        <w:t>2000)</w:t>
      </w:r>
      <w:r w:rsidR="00EC736A">
        <w:t xml:space="preserve"> review</w:t>
      </w:r>
      <w:r w:rsidR="00117DB1">
        <w:t>ed</w:t>
      </w:r>
      <w:r w:rsidR="00EC736A">
        <w:t xml:space="preserve"> general application</w:t>
      </w:r>
      <w:r w:rsidR="00826734">
        <w:t>s</w:t>
      </w:r>
      <w:r w:rsidR="00EC736A">
        <w:t xml:space="preserve"> of virtual artificial intelligence and artificial neural network</w:t>
      </w:r>
      <w:r w:rsidR="00117DB1">
        <w:t>s</w:t>
      </w:r>
      <w:r w:rsidR="00725764">
        <w:t xml:space="preserve"> in </w:t>
      </w:r>
      <w:r w:rsidR="00117DB1">
        <w:t xml:space="preserve">the </w:t>
      </w:r>
      <w:r w:rsidR="00725764">
        <w:t xml:space="preserve">oil and gas industry. </w:t>
      </w:r>
      <w:r w:rsidR="00242555" w:rsidRPr="00242555">
        <w:t>Ramgulam</w:t>
      </w:r>
      <w:r w:rsidR="00826734">
        <w:t xml:space="preserve"> (</w:t>
      </w:r>
      <w:r w:rsidR="00242555" w:rsidRPr="00242555">
        <w:t>Ramgulam et al. 2007</w:t>
      </w:r>
      <w:r w:rsidR="00826734">
        <w:t xml:space="preserve">) developed </w:t>
      </w:r>
      <w:r w:rsidR="00AE3E15">
        <w:t xml:space="preserve">a trained artificial neural </w:t>
      </w:r>
      <w:r w:rsidR="00D434FD">
        <w:t xml:space="preserve">network to </w:t>
      </w:r>
      <w:r w:rsidR="00C77C2E">
        <w:t>specifi</w:t>
      </w:r>
      <w:r w:rsidR="005F68FD">
        <w:t>cally address the</w:t>
      </w:r>
      <w:r w:rsidR="00C77C2E">
        <w:t xml:space="preserve"> </w:t>
      </w:r>
      <w:r w:rsidR="00A1041E">
        <w:t>history matching</w:t>
      </w:r>
      <w:r w:rsidR="005F68FD">
        <w:t xml:space="preserve"> problem</w:t>
      </w:r>
      <w:r w:rsidR="00A1041E">
        <w:t xml:space="preserve">. </w:t>
      </w:r>
      <w:r w:rsidR="009D04DE">
        <w:t>Liu</w:t>
      </w:r>
      <w:r w:rsidR="005F7EA4">
        <w:t xml:space="preserve"> (</w:t>
      </w:r>
      <w:r w:rsidR="00896B92" w:rsidRPr="00896B92">
        <w:t>Liu and Horne 201</w:t>
      </w:r>
      <w:r w:rsidR="00F2336F">
        <w:t>1</w:t>
      </w:r>
      <w:r w:rsidR="005F7EA4">
        <w:t>) adopted data-mining techniques to analyze permanent downhole gauges</w:t>
      </w:r>
      <w:r w:rsidR="00123157">
        <w:t xml:space="preserve">. Liu </w:t>
      </w:r>
      <w:r w:rsidR="00F2336F">
        <w:t>(</w:t>
      </w:r>
      <w:r w:rsidR="00F2336F" w:rsidRPr="00896B92">
        <w:t>Liu and Horne 201</w:t>
      </w:r>
      <w:r w:rsidR="00F2336F">
        <w:t>1)</w:t>
      </w:r>
      <w:r w:rsidR="00123157">
        <w:t xml:space="preserve"> exploited </w:t>
      </w:r>
      <w:r w:rsidR="00A144A2">
        <w:t>the least-mean-</w:t>
      </w:r>
      <w:r w:rsidR="00123157">
        <w:t>square</w:t>
      </w:r>
      <w:r w:rsidR="00A144A2">
        <w:t>s</w:t>
      </w:r>
      <w:r w:rsidR="00123157">
        <w:t xml:space="preserve"> method</w:t>
      </w:r>
      <w:r w:rsidR="00770912">
        <w:t xml:space="preserve"> and used the</w:t>
      </w:r>
      <w:r w:rsidR="00C840E7">
        <w:t xml:space="preserve"> stochastic gradient descent </w:t>
      </w:r>
      <w:r w:rsidR="00A144A2">
        <w:t xml:space="preserve">method </w:t>
      </w:r>
      <w:r w:rsidR="0032388F">
        <w:t xml:space="preserve">to train the parameters in a </w:t>
      </w:r>
      <w:r w:rsidR="00A144A2">
        <w:t xml:space="preserve">given </w:t>
      </w:r>
      <w:r w:rsidR="0032388F">
        <w:t xml:space="preserve">polynomial equation to evaluate the relationship between pressure and </w:t>
      </w:r>
      <w:r w:rsidR="006E3AA3">
        <w:t xml:space="preserve">flow rate. </w:t>
      </w:r>
      <w:r w:rsidR="002507B1">
        <w:t xml:space="preserve">In </w:t>
      </w:r>
      <w:r w:rsidR="00960C00">
        <w:t>his</w:t>
      </w:r>
      <w:r w:rsidR="00A144A2">
        <w:t xml:space="preserve"> papers</w:t>
      </w:r>
      <w:r w:rsidR="00DC31DF">
        <w:t xml:space="preserve"> (Liu and Horne</w:t>
      </w:r>
      <w:r w:rsidR="002507B1">
        <w:t xml:space="preserve"> 2013b)</w:t>
      </w:r>
      <w:r w:rsidR="002C5206">
        <w:t>, Liu</w:t>
      </w:r>
      <w:r w:rsidR="00ED4FFA">
        <w:t xml:space="preserve"> continued to approach the problems in interpreting pressure and flow rate data from permanent downhole </w:t>
      </w:r>
      <w:r w:rsidR="00A144A2">
        <w:t xml:space="preserve">equipment </w:t>
      </w:r>
      <w:r w:rsidR="00ED4FFA">
        <w:t>using data mining and machine learning method</w:t>
      </w:r>
      <w:r w:rsidR="00A144A2">
        <w:t>s</w:t>
      </w:r>
      <w:r w:rsidR="00ED4FFA">
        <w:t xml:space="preserve">, respectively. </w:t>
      </w:r>
      <w:r w:rsidR="003E4FE9">
        <w:t>Tian</w:t>
      </w:r>
      <w:r w:rsidR="004B5D04">
        <w:t xml:space="preserve"> (</w:t>
      </w:r>
      <w:r w:rsidR="00A0363D">
        <w:rPr>
          <w:rFonts w:hint="eastAsia"/>
        </w:rPr>
        <w:t>Tian</w:t>
      </w:r>
      <w:r w:rsidR="00A0363D">
        <w:t xml:space="preserve"> </w:t>
      </w:r>
      <w:r w:rsidR="00A0363D">
        <w:rPr>
          <w:rFonts w:hint="eastAsia"/>
        </w:rPr>
        <w:t>and</w:t>
      </w:r>
      <w:r w:rsidR="00A0363D">
        <w:t xml:space="preserve"> Horne </w:t>
      </w:r>
      <w:r w:rsidR="004B5D04">
        <w:t>20</w:t>
      </w:r>
      <w:r w:rsidR="002C5206">
        <w:t>15) extended Liu’s work further. H</w:t>
      </w:r>
      <w:r w:rsidR="004B5D04">
        <w:t>e applied the “kernel ridge regression</w:t>
      </w:r>
      <w:r w:rsidR="002B2F1E">
        <w:t xml:space="preserve"> based machine learning</w:t>
      </w:r>
      <w:r w:rsidR="004B5D04">
        <w:t>”</w:t>
      </w:r>
      <w:r w:rsidR="00113366">
        <w:t xml:space="preserve"> to further interpret data from multi</w:t>
      </w:r>
      <w:r w:rsidR="001F301B">
        <w:t>-</w:t>
      </w:r>
      <w:r w:rsidR="00113366">
        <w:t xml:space="preserve">well tests. In </w:t>
      </w:r>
      <w:r w:rsidR="00A536A5">
        <w:t>addition, he completed flow rate reco</w:t>
      </w:r>
      <w:r w:rsidR="000A0B94">
        <w:t>nstruction</w:t>
      </w:r>
      <w:r w:rsidR="0078571C">
        <w:t>.</w:t>
      </w:r>
      <w:r w:rsidR="000A0B94">
        <w:t xml:space="preserve"> </w:t>
      </w:r>
    </w:p>
    <w:p w14:paraId="2B6CC1C2" w14:textId="743F95A5" w:rsidR="00B64AF8" w:rsidRDefault="0078571C" w:rsidP="00CD2FC5">
      <w:r>
        <w:t xml:space="preserve">The objectives </w:t>
      </w:r>
      <w:r w:rsidR="00B64AF8">
        <w:t xml:space="preserve">of </w:t>
      </w:r>
      <w:r>
        <w:t>my research are</w:t>
      </w:r>
      <w:r w:rsidR="00B64AF8">
        <w:t xml:space="preserve"> to exploit the advantages of machine learning</w:t>
      </w:r>
      <w:r w:rsidR="007D3968">
        <w:t xml:space="preserve">, </w:t>
      </w:r>
      <w:r>
        <w:t xml:space="preserve">and </w:t>
      </w:r>
      <w:r w:rsidR="002C5206">
        <w:t xml:space="preserve">in particular, </w:t>
      </w:r>
      <w:r w:rsidR="007D3968">
        <w:t>neural network</w:t>
      </w:r>
      <w:r>
        <w:t>s</w:t>
      </w:r>
      <w:r w:rsidR="00404A1F">
        <w:t>,</w:t>
      </w:r>
      <w:r w:rsidR="00B64AF8">
        <w:t xml:space="preserve"> to </w:t>
      </w:r>
      <w:r>
        <w:t xml:space="preserve">predict </w:t>
      </w:r>
      <w:r w:rsidR="00E40447">
        <w:t xml:space="preserve">production </w:t>
      </w:r>
      <w:r>
        <w:t xml:space="preserve">rate profiles and use them in type well construction. </w:t>
      </w:r>
      <w:r w:rsidR="005739F7">
        <w:t xml:space="preserve"> </w:t>
      </w:r>
      <w:r>
        <w:t>Previous studies related to this area include the work of</w:t>
      </w:r>
      <w:r w:rsidR="005739F7">
        <w:t xml:space="preserve"> </w:t>
      </w:r>
      <w:r w:rsidR="00DC31DF">
        <w:t xml:space="preserve">Subrahmanya </w:t>
      </w:r>
      <w:r w:rsidR="00B1314B">
        <w:t>(</w:t>
      </w:r>
      <w:r w:rsidR="00DC31DF" w:rsidRPr="00152E14">
        <w:t>Subrahmanya</w:t>
      </w:r>
      <w:r w:rsidR="00DC31DF">
        <w:t xml:space="preserve"> </w:t>
      </w:r>
      <w:r w:rsidR="005D52B4">
        <w:t>et. al.</w:t>
      </w:r>
      <w:r w:rsidR="00DC31DF">
        <w:t xml:space="preserve"> </w:t>
      </w:r>
      <w:r w:rsidR="00B1314B">
        <w:t xml:space="preserve">2014) </w:t>
      </w:r>
      <w:r>
        <w:t xml:space="preserve">who </w:t>
      </w:r>
      <w:r w:rsidR="00B1314B">
        <w:t xml:space="preserve">gave us a review of machine learning algorithms applied </w:t>
      </w:r>
      <w:r w:rsidR="006065AA">
        <w:t xml:space="preserve">to production data pattern recognition. In this paper, he employed semi-supervised learning </w:t>
      </w:r>
      <w:r w:rsidR="007A526B">
        <w:t xml:space="preserve">and active learning algorithm to </w:t>
      </w:r>
      <w:r w:rsidR="00E570F5">
        <w:t xml:space="preserve">analyze acquired data. </w:t>
      </w:r>
      <w:r w:rsidR="0061624C">
        <w:t xml:space="preserve">More recently, </w:t>
      </w:r>
      <w:r w:rsidR="004B4816">
        <w:t>Jia</w:t>
      </w:r>
      <w:r w:rsidR="00967AE4">
        <w:t xml:space="preserve"> (</w:t>
      </w:r>
      <w:r w:rsidR="00E2446D" w:rsidRPr="00E2446D">
        <w:t>Jia and Zhang</w:t>
      </w:r>
      <w:r w:rsidR="00E2446D">
        <w:t xml:space="preserve"> </w:t>
      </w:r>
      <w:r w:rsidR="00967AE4">
        <w:t xml:space="preserve">2016) </w:t>
      </w:r>
      <w:r w:rsidR="00984526">
        <w:t>used neural network</w:t>
      </w:r>
      <w:r>
        <w:t>s</w:t>
      </w:r>
      <w:r w:rsidR="00984526">
        <w:t xml:space="preserve"> </w:t>
      </w:r>
      <w:r w:rsidR="00B70276">
        <w:t xml:space="preserve">to </w:t>
      </w:r>
      <w:r>
        <w:t>forecast</w:t>
      </w:r>
      <w:r w:rsidR="00B70276">
        <w:t xml:space="preserve"> </w:t>
      </w:r>
      <w:r w:rsidR="00586DCD">
        <w:t xml:space="preserve">production </w:t>
      </w:r>
      <w:r>
        <w:t>in</w:t>
      </w:r>
      <w:r w:rsidR="00586DCD">
        <w:t xml:space="preserve"> </w:t>
      </w:r>
      <w:r>
        <w:t xml:space="preserve">the </w:t>
      </w:r>
      <w:r w:rsidR="00586DCD">
        <w:t>Barnett shale</w:t>
      </w:r>
      <w:r w:rsidR="00F63AA8">
        <w:t xml:space="preserve">, and </w:t>
      </w:r>
      <w:r>
        <w:t xml:space="preserve">he </w:t>
      </w:r>
      <w:r w:rsidR="00F63AA8">
        <w:t>achieved much more accurate predictions tha</w:t>
      </w:r>
      <w:r w:rsidR="00E0439C">
        <w:t xml:space="preserve">n </w:t>
      </w:r>
      <w:r w:rsidR="00581AAC">
        <w:t xml:space="preserve">with </w:t>
      </w:r>
      <w:r w:rsidR="00E0439C">
        <w:t xml:space="preserve">conventional empirical models. </w:t>
      </w:r>
      <w:r w:rsidR="00581AAC">
        <w:t>F</w:t>
      </w:r>
      <w:r w:rsidR="007637C8">
        <w:t>igure 5</w:t>
      </w:r>
      <w:r w:rsidR="00581AAC">
        <w:t xml:space="preserve"> illustrates</w:t>
      </w:r>
      <w:r w:rsidR="007637C8">
        <w:t xml:space="preserve"> the simple neural network structure that </w:t>
      </w:r>
      <w:r w:rsidR="00581AAC">
        <w:t>Jia employed</w:t>
      </w:r>
      <w:r w:rsidR="0066347C">
        <w:t xml:space="preserve"> (</w:t>
      </w:r>
      <w:r w:rsidR="0066347C" w:rsidRPr="00E2446D">
        <w:t>Jia and Zhang</w:t>
      </w:r>
      <w:r w:rsidR="0066347C">
        <w:t xml:space="preserve"> 2016)</w:t>
      </w:r>
      <w:r w:rsidR="00581AAC">
        <w:t>.</w:t>
      </w:r>
      <w:r w:rsidR="00704656">
        <w:t xml:space="preserve"> </w:t>
      </w:r>
    </w:p>
    <w:p w14:paraId="0651FC5B" w14:textId="77777777" w:rsidR="0028018F" w:rsidRDefault="00B92614" w:rsidP="00023C4E">
      <w:pPr>
        <w:jc w:val="center"/>
      </w:pPr>
      <w:r>
        <w:rPr>
          <w:noProof/>
          <w:lang w:eastAsia="en-US"/>
        </w:rPr>
        <w:drawing>
          <wp:inline distT="0" distB="0" distL="0" distR="0" wp14:anchorId="75A08911" wp14:editId="2AB74B89">
            <wp:extent cx="5943600" cy="20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4855"/>
                    </a:xfrm>
                    <a:prstGeom prst="rect">
                      <a:avLst/>
                    </a:prstGeom>
                  </pic:spPr>
                </pic:pic>
              </a:graphicData>
            </a:graphic>
          </wp:inline>
        </w:drawing>
      </w:r>
    </w:p>
    <w:p w14:paraId="124AF079" w14:textId="77777777" w:rsidR="004063BF" w:rsidRDefault="0028018F" w:rsidP="00023C4E">
      <w:pPr>
        <w:pStyle w:val="Caption"/>
      </w:pPr>
      <w:r>
        <w:t xml:space="preserve">Figure </w:t>
      </w:r>
      <w:fldSimple w:instr=" SEQ Figure \* ARABIC ">
        <w:r w:rsidR="00FD6A52">
          <w:rPr>
            <w:noProof/>
          </w:rPr>
          <w:t>5</w:t>
        </w:r>
      </w:fldSimple>
      <w:r>
        <w:t xml:space="preserve"> Simple Neural Network Structure</w:t>
      </w:r>
      <w:r w:rsidR="004531BE">
        <w:t xml:space="preserve"> (</w:t>
      </w:r>
      <w:r w:rsidR="007637C8">
        <w:t>Xinli Jia et. al. 2016</w:t>
      </w:r>
      <w:r w:rsidR="004531BE">
        <w:t>)</w:t>
      </w:r>
    </w:p>
    <w:p w14:paraId="5FF81B63" w14:textId="77777777" w:rsidR="00DC7F6F" w:rsidRPr="000E448C" w:rsidRDefault="00D97E8D" w:rsidP="000E448C">
      <w:pPr>
        <w:pStyle w:val="Heading1"/>
        <w:rPr>
          <w:sz w:val="40"/>
        </w:rPr>
      </w:pPr>
      <w:bookmarkStart w:id="4" w:name="_Toc496121431"/>
      <w:r>
        <w:t xml:space="preserve">3 </w:t>
      </w:r>
      <w:r w:rsidR="00FA4FF2" w:rsidRPr="000E448C">
        <w:rPr>
          <w:sz w:val="40"/>
        </w:rPr>
        <w:t>Objective</w:t>
      </w:r>
      <w:bookmarkEnd w:id="4"/>
      <w:r w:rsidR="00FA4FF2" w:rsidRPr="000E448C">
        <w:rPr>
          <w:sz w:val="40"/>
        </w:rPr>
        <w:t xml:space="preserve"> </w:t>
      </w:r>
    </w:p>
    <w:p w14:paraId="4C3F7F1A" w14:textId="47B8C4A1" w:rsidR="00E159C4" w:rsidRDefault="00397DBD" w:rsidP="00E159C4">
      <w:r>
        <w:rPr>
          <w:rFonts w:hint="eastAsia"/>
        </w:rPr>
        <w:t>The</w:t>
      </w:r>
      <w:r w:rsidR="00FF17A8">
        <w:t xml:space="preserve"> goal of this </w:t>
      </w:r>
      <w:r w:rsidR="00F44F63">
        <w:t xml:space="preserve">project </w:t>
      </w:r>
      <w:r w:rsidR="00FF17A8">
        <w:t>is</w:t>
      </w:r>
      <w:r>
        <w:t xml:space="preserve"> to </w:t>
      </w:r>
      <w:r w:rsidR="0087375B">
        <w:t>build</w:t>
      </w:r>
      <w:r w:rsidR="00FF17A8">
        <w:t xml:space="preserve"> representative</w:t>
      </w:r>
      <w:r w:rsidR="0087375B">
        <w:t xml:space="preserve"> type well</w:t>
      </w:r>
      <w:r w:rsidR="00FF17A8">
        <w:t xml:space="preserve"> </w:t>
      </w:r>
      <w:r w:rsidR="00581AAC">
        <w:t xml:space="preserve">using </w:t>
      </w:r>
      <w:r w:rsidR="00FF17A8">
        <w:t xml:space="preserve">data from </w:t>
      </w:r>
      <w:r w:rsidR="00F44F63">
        <w:t xml:space="preserve">the </w:t>
      </w:r>
      <w:r w:rsidR="00FF17A8">
        <w:t>Permian B</w:t>
      </w:r>
      <w:r w:rsidR="002C5206">
        <w:t xml:space="preserve">asin. </w:t>
      </w:r>
      <w:r w:rsidR="00581AAC">
        <w:t xml:space="preserve">By incorporating </w:t>
      </w:r>
      <w:r w:rsidR="002C5206">
        <w:t>neural network</w:t>
      </w:r>
      <w:r w:rsidR="00F44F63">
        <w:t>s</w:t>
      </w:r>
      <w:r w:rsidR="00FF17A8">
        <w:t xml:space="preserve">, </w:t>
      </w:r>
      <w:r w:rsidR="00F44F63">
        <w:t xml:space="preserve">our method to construct type wells </w:t>
      </w:r>
      <w:r w:rsidR="00581AAC">
        <w:t xml:space="preserve">will </w:t>
      </w:r>
      <w:r w:rsidR="00F44F63">
        <w:t>be innovative and potentially powerful. W</w:t>
      </w:r>
      <w:r w:rsidR="00E159C4">
        <w:t xml:space="preserve">e </w:t>
      </w:r>
      <w:r w:rsidR="00F44F63">
        <w:t xml:space="preserve">will </w:t>
      </w:r>
      <w:r w:rsidR="00E159C4">
        <w:t xml:space="preserve">go through the following steps </w:t>
      </w:r>
      <w:r w:rsidR="00F44F63">
        <w:t>in</w:t>
      </w:r>
      <w:r w:rsidR="00E159C4">
        <w:t xml:space="preserve"> this project.</w:t>
      </w:r>
    </w:p>
    <w:p w14:paraId="3AFBF5FE" w14:textId="4AA9E949" w:rsidR="00E159C4" w:rsidRPr="00A422DC" w:rsidRDefault="005C5A50" w:rsidP="0013447F">
      <w:pPr>
        <w:pStyle w:val="Heading2"/>
      </w:pPr>
      <w:bookmarkStart w:id="5" w:name="_Toc496121432"/>
      <w:r>
        <w:t xml:space="preserve">3.1 </w:t>
      </w:r>
      <w:r w:rsidR="00FD7463">
        <w:t>Source of production data for t</w:t>
      </w:r>
      <w:r w:rsidR="0045327E" w:rsidRPr="00A422DC">
        <w:t>ype well construction</w:t>
      </w:r>
      <w:bookmarkEnd w:id="5"/>
    </w:p>
    <w:p w14:paraId="4B414351" w14:textId="2652CE5D" w:rsidR="00FD7463" w:rsidRDefault="00071C06" w:rsidP="00F9284E">
      <w:r>
        <w:t xml:space="preserve">The </w:t>
      </w:r>
      <w:r w:rsidR="001120F5">
        <w:t>Permian</w:t>
      </w:r>
      <w:r w:rsidR="00831C59">
        <w:t xml:space="preserve"> Basin</w:t>
      </w:r>
      <w:r w:rsidR="00E40D08">
        <w:t xml:space="preserve"> is</w:t>
      </w:r>
      <w:r w:rsidR="004A7E20">
        <w:t xml:space="preserve"> </w:t>
      </w:r>
      <w:r w:rsidR="00E40D08">
        <w:t xml:space="preserve">currently </w:t>
      </w:r>
      <w:r>
        <w:t xml:space="preserve">an </w:t>
      </w:r>
      <w:r w:rsidR="00E40D08">
        <w:t xml:space="preserve">active unconventional </w:t>
      </w:r>
      <w:r>
        <w:t xml:space="preserve">resource </w:t>
      </w:r>
      <w:r w:rsidR="00581AAC">
        <w:t>and</w:t>
      </w:r>
      <w:r w:rsidR="006A0756">
        <w:t xml:space="preserve"> </w:t>
      </w:r>
      <w:r>
        <w:t xml:space="preserve">much </w:t>
      </w:r>
      <w:r w:rsidR="00581AAC">
        <w:t xml:space="preserve">data </w:t>
      </w:r>
      <w:r>
        <w:t xml:space="preserve">available </w:t>
      </w:r>
      <w:r w:rsidR="00944C11">
        <w:t>is recent</w:t>
      </w:r>
      <w:r w:rsidR="006A0756">
        <w:t xml:space="preserve">. </w:t>
      </w:r>
      <w:r w:rsidR="00944C11">
        <w:t xml:space="preserve">More specifically, data are available </w:t>
      </w:r>
      <w:r w:rsidR="004F69D2">
        <w:t xml:space="preserve">from 1958 </w:t>
      </w:r>
      <w:r w:rsidR="00944C11">
        <w:t>to the present</w:t>
      </w:r>
      <w:r w:rsidR="004F69D2">
        <w:t xml:space="preserve">. </w:t>
      </w:r>
      <w:r w:rsidR="00E35E06">
        <w:t>The data used to construct type well</w:t>
      </w:r>
      <w:r w:rsidR="00944C11">
        <w:t>s</w:t>
      </w:r>
      <w:r w:rsidR="00E35E06">
        <w:t xml:space="preserve"> </w:t>
      </w:r>
      <w:r w:rsidR="00581AAC">
        <w:t xml:space="preserve">will </w:t>
      </w:r>
      <w:r w:rsidR="00E35E06">
        <w:t xml:space="preserve">be within this </w:t>
      </w:r>
      <w:r w:rsidR="00944C11">
        <w:t xml:space="preserve">time </w:t>
      </w:r>
      <w:r w:rsidR="00E35E06">
        <w:t>range</w:t>
      </w:r>
      <w:r w:rsidR="006B3161">
        <w:t xml:space="preserve">. </w:t>
      </w:r>
      <w:r w:rsidR="00944C11">
        <w:t xml:space="preserve">To ensure </w:t>
      </w:r>
      <w:r w:rsidR="006B3161">
        <w:t xml:space="preserve">generality, we </w:t>
      </w:r>
      <w:r w:rsidR="00944C11">
        <w:t xml:space="preserve">will </w:t>
      </w:r>
      <w:r w:rsidR="006B3161">
        <w:t xml:space="preserve">apply </w:t>
      </w:r>
      <w:r w:rsidR="000D532C">
        <w:t xml:space="preserve">arithmetical </w:t>
      </w:r>
      <w:r w:rsidR="00944C11">
        <w:t xml:space="preserve">averaging </w:t>
      </w:r>
      <w:r w:rsidR="000D532C">
        <w:t xml:space="preserve">first to </w:t>
      </w:r>
      <w:r w:rsidR="005D0BC7">
        <w:t xml:space="preserve">construct </w:t>
      </w:r>
      <w:r w:rsidR="00944C11">
        <w:t xml:space="preserve">“plain </w:t>
      </w:r>
      <w:r w:rsidR="00C702D8">
        <w:t>vanilla</w:t>
      </w:r>
      <w:r w:rsidR="00944C11">
        <w:t>”</w:t>
      </w:r>
      <w:r w:rsidR="00C702D8">
        <w:t xml:space="preserve"> type wells with data specifically from Andrews county. </w:t>
      </w:r>
      <w:r w:rsidR="00581AAC">
        <w:t>I selected t</w:t>
      </w:r>
      <w:r w:rsidR="00C702D8">
        <w:t xml:space="preserve">his county </w:t>
      </w:r>
      <w:r w:rsidR="00581AAC">
        <w:t>because its 10,000 wells outnumber those in any other county in the basin</w:t>
      </w:r>
      <w:r w:rsidR="00944C11">
        <w:t>.</w:t>
      </w:r>
      <w:r w:rsidR="00740BB7">
        <w:t xml:space="preserve"> </w:t>
      </w:r>
      <w:r w:rsidR="00F01AB2">
        <w:t xml:space="preserve">In this process, we </w:t>
      </w:r>
      <w:r w:rsidR="00944C11">
        <w:t xml:space="preserve">will </w:t>
      </w:r>
      <w:r w:rsidR="005F726E">
        <w:t xml:space="preserve">avoid flaws </w:t>
      </w:r>
      <w:r w:rsidR="00581AAC">
        <w:t xml:space="preserve">Freeborn </w:t>
      </w:r>
      <w:r w:rsidR="005F726E">
        <w:t xml:space="preserve">pointed </w:t>
      </w:r>
      <w:r w:rsidR="00581AAC">
        <w:t>out</w:t>
      </w:r>
      <w:r w:rsidR="005F726E">
        <w:t xml:space="preserve"> (Freeborn et. al. 2012). </w:t>
      </w:r>
    </w:p>
    <w:p w14:paraId="2776E670" w14:textId="77777777" w:rsidR="0045327E" w:rsidRPr="005301EF" w:rsidRDefault="00622FBA" w:rsidP="00F9284E">
      <w:pPr>
        <w:rPr>
          <w:szCs w:val="24"/>
        </w:rPr>
      </w:pPr>
      <w:r w:rsidRPr="004A7CD4">
        <w:rPr>
          <w:sz w:val="24"/>
          <w:szCs w:val="24"/>
        </w:rPr>
        <w:t>3.</w:t>
      </w:r>
      <w:r w:rsidRPr="00F9284E">
        <w:rPr>
          <w:sz w:val="24"/>
          <w:szCs w:val="24"/>
        </w:rPr>
        <w:t xml:space="preserve">2 </w:t>
      </w:r>
      <w:r w:rsidR="0045327E" w:rsidRPr="00F9284E">
        <w:rPr>
          <w:sz w:val="24"/>
          <w:szCs w:val="24"/>
        </w:rPr>
        <w:t>Type well construction and evaluation</w:t>
      </w:r>
    </w:p>
    <w:p w14:paraId="1773145B" w14:textId="30BE6F51" w:rsidR="00F44D6C" w:rsidRDefault="00F44D6C" w:rsidP="00F44D6C">
      <w:r>
        <w:t>Currently, type well</w:t>
      </w:r>
      <w:r w:rsidR="00944C11">
        <w:t>s</w:t>
      </w:r>
      <w:r>
        <w:t xml:space="preserve"> </w:t>
      </w:r>
      <w:r w:rsidR="00472944">
        <w:t>are growing in importance</w:t>
      </w:r>
      <w:r>
        <w:t xml:space="preserve">, especially </w:t>
      </w:r>
      <w:r w:rsidR="00472944">
        <w:t xml:space="preserve">since </w:t>
      </w:r>
      <w:r>
        <w:t xml:space="preserve">2008 when unconventional resources </w:t>
      </w:r>
      <w:r w:rsidR="00472944">
        <w:t>began</w:t>
      </w:r>
      <w:r>
        <w:t xml:space="preserve"> </w:t>
      </w:r>
      <w:r w:rsidR="00D4732A">
        <w:t>to play a</w:t>
      </w:r>
      <w:r w:rsidR="00EA59CF">
        <w:t>n important role,</w:t>
      </w:r>
      <w:r w:rsidR="00AD7965">
        <w:t xml:space="preserve"> </w:t>
      </w:r>
      <w:r w:rsidR="00472944">
        <w:t xml:space="preserve">but </w:t>
      </w:r>
      <w:r w:rsidR="004012CA">
        <w:t>the method</w:t>
      </w:r>
      <w:r w:rsidR="00D4732A">
        <w:t xml:space="preserve"> of constructing type wells </w:t>
      </w:r>
      <w:r w:rsidR="00472944">
        <w:t>has varied</w:t>
      </w:r>
      <w:r w:rsidR="00D4732A">
        <w:t xml:space="preserve">. </w:t>
      </w:r>
      <w:r w:rsidR="00472944">
        <w:t>W</w:t>
      </w:r>
      <w:r w:rsidR="00965B26">
        <w:t xml:space="preserve">e </w:t>
      </w:r>
      <w:r w:rsidR="00472944">
        <w:t xml:space="preserve">will consider </w:t>
      </w:r>
      <w:r w:rsidR="00965B26">
        <w:t xml:space="preserve">several proposed methods to </w:t>
      </w:r>
      <w:r w:rsidR="00F037D8">
        <w:t xml:space="preserve">construct type wells. </w:t>
      </w:r>
      <w:r w:rsidR="00472944">
        <w:t>Each has its</w:t>
      </w:r>
      <w:r w:rsidR="00A34362">
        <w:t xml:space="preserve"> pros and cons</w:t>
      </w:r>
      <w:r w:rsidR="00472944">
        <w:t>, which we will identify.</w:t>
      </w:r>
      <w:r w:rsidR="00A34362">
        <w:t xml:space="preserve"> </w:t>
      </w:r>
      <w:r w:rsidR="00472944">
        <w:t>W</w:t>
      </w:r>
      <w:r w:rsidR="00C0106E">
        <w:t xml:space="preserve">e </w:t>
      </w:r>
      <w:r w:rsidR="00472944">
        <w:t>will</w:t>
      </w:r>
      <w:r w:rsidR="00C0106E">
        <w:t xml:space="preserve"> </w:t>
      </w:r>
      <w:r w:rsidR="00001E96">
        <w:t xml:space="preserve">select the most suitable method </w:t>
      </w:r>
      <w:r w:rsidR="00472944">
        <w:t>for</w:t>
      </w:r>
      <w:r w:rsidR="00001E96">
        <w:t xml:space="preserve"> this project</w:t>
      </w:r>
      <w:r w:rsidR="00AD7965">
        <w:t xml:space="preserve"> after sufficiently detailed </w:t>
      </w:r>
      <w:r w:rsidR="00472944">
        <w:t>study</w:t>
      </w:r>
      <w:r w:rsidR="00160B3A">
        <w:t>.</w:t>
      </w:r>
      <w:r w:rsidR="00DB7705">
        <w:t xml:space="preserve"> </w:t>
      </w:r>
    </w:p>
    <w:p w14:paraId="34E0AD58" w14:textId="5824E579" w:rsidR="0045327E" w:rsidRDefault="00A14C24" w:rsidP="00A14C24">
      <w:pPr>
        <w:pStyle w:val="Heading2"/>
      </w:pPr>
      <w:bookmarkStart w:id="6" w:name="_Toc496121433"/>
      <w:r>
        <w:t xml:space="preserve">3.3 </w:t>
      </w:r>
      <w:r w:rsidR="00AA5C42">
        <w:t>Application of type well</w:t>
      </w:r>
      <w:r w:rsidR="00FD7463">
        <w:t>s</w:t>
      </w:r>
      <w:r w:rsidR="00AA5C42">
        <w:t xml:space="preserve"> with i</w:t>
      </w:r>
      <w:r w:rsidR="0045327E">
        <w:t>nvolvement of neural network</w:t>
      </w:r>
      <w:r w:rsidR="00895FB9">
        <w:t>s</w:t>
      </w:r>
      <w:bookmarkEnd w:id="6"/>
    </w:p>
    <w:p w14:paraId="2A66CAFB" w14:textId="1DBAE61E" w:rsidR="007710E9" w:rsidRDefault="00472944" w:rsidP="007710E9">
      <w:r>
        <w:t xml:space="preserve">When </w:t>
      </w:r>
      <w:r w:rsidR="006C04A3">
        <w:t xml:space="preserve">the type wells have been constructed, we </w:t>
      </w:r>
      <w:r>
        <w:t xml:space="preserve">will </w:t>
      </w:r>
      <w:r w:rsidR="005D1EDF">
        <w:t xml:space="preserve">regard them as standards. </w:t>
      </w:r>
      <w:r w:rsidR="00722117">
        <w:t xml:space="preserve">The </w:t>
      </w:r>
      <w:r w:rsidR="006D4040">
        <w:t xml:space="preserve">neural network </w:t>
      </w:r>
      <w:r w:rsidR="00AE4F70">
        <w:t xml:space="preserve">algorithm </w:t>
      </w:r>
      <w:r>
        <w:t xml:space="preserve">will then </w:t>
      </w:r>
      <w:r w:rsidR="006D4040">
        <w:t xml:space="preserve">be </w:t>
      </w:r>
      <w:r>
        <w:t xml:space="preserve">applied </w:t>
      </w:r>
      <w:r w:rsidR="00A71C9F">
        <w:t xml:space="preserve">to </w:t>
      </w:r>
      <w:r>
        <w:t>analyze</w:t>
      </w:r>
      <w:r w:rsidR="00A71C9F">
        <w:t xml:space="preserve"> production data</w:t>
      </w:r>
      <w:r>
        <w:t xml:space="preserve"> from new wells</w:t>
      </w:r>
      <w:r w:rsidR="00A71C9F">
        <w:t xml:space="preserve">. </w:t>
      </w:r>
      <w:r w:rsidR="000D26F4">
        <w:t>The advantage of neural network</w:t>
      </w:r>
      <w:r>
        <w:t>s</w:t>
      </w:r>
      <w:r w:rsidR="000D26F4">
        <w:t xml:space="preserve"> over other machine learning algorithm</w:t>
      </w:r>
      <w:r w:rsidR="001A59EC">
        <w:t>s</w:t>
      </w:r>
      <w:r w:rsidR="000D26F4">
        <w:t xml:space="preserve"> is </w:t>
      </w:r>
      <w:r w:rsidR="00B41424">
        <w:t xml:space="preserve">that </w:t>
      </w:r>
      <w:r w:rsidR="000D26F4">
        <w:t>neural network</w:t>
      </w:r>
      <w:r>
        <w:t>s</w:t>
      </w:r>
      <w:r w:rsidR="000D26F4">
        <w:t xml:space="preserve"> can deal with any nonlinear relationships among various variables. </w:t>
      </w:r>
      <w:r w:rsidR="00965DFC">
        <w:t xml:space="preserve">In addition, the </w:t>
      </w:r>
      <w:r w:rsidR="00F31257">
        <w:t>dependence between each pair of variables, the number of parameter</w:t>
      </w:r>
      <w:r>
        <w:t>s</w:t>
      </w:r>
      <w:r w:rsidR="00F31257">
        <w:t xml:space="preserve"> and hyper</w:t>
      </w:r>
      <w:r w:rsidR="00153B70">
        <w:t>-</w:t>
      </w:r>
      <w:r w:rsidR="00F31257">
        <w:t xml:space="preserve">parameters </w:t>
      </w:r>
      <w:r>
        <w:t xml:space="preserve">do not </w:t>
      </w:r>
      <w:r w:rsidR="00F31257">
        <w:t>genera</w:t>
      </w:r>
      <w:r w:rsidR="00693A80">
        <w:t>lly need to be considered</w:t>
      </w:r>
      <w:r w:rsidR="00595460">
        <w:t xml:space="preserve">. </w:t>
      </w:r>
    </w:p>
    <w:p w14:paraId="4485D9FF" w14:textId="77777777" w:rsidR="00A457BB" w:rsidRDefault="003907B5" w:rsidP="00A20BA5">
      <w:pPr>
        <w:jc w:val="center"/>
      </w:pPr>
      <w:r>
        <w:rPr>
          <w:noProof/>
          <w:lang w:eastAsia="en-US"/>
        </w:rPr>
        <w:drawing>
          <wp:inline distT="0" distB="0" distL="0" distR="0" wp14:anchorId="54D99212" wp14:editId="39C5AB6F">
            <wp:extent cx="3385185" cy="2247528"/>
            <wp:effectExtent l="19050" t="19050" r="2476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46" b="3381"/>
                    <a:stretch/>
                  </pic:blipFill>
                  <pic:spPr bwMode="auto">
                    <a:xfrm>
                      <a:off x="0" y="0"/>
                      <a:ext cx="3395364" cy="22542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08EB2B" w14:textId="77777777" w:rsidR="003907B5" w:rsidRDefault="002948CF" w:rsidP="00A20BA5">
      <w:pPr>
        <w:pStyle w:val="Caption"/>
      </w:pPr>
      <w:r>
        <w:t xml:space="preserve">Figure </w:t>
      </w:r>
      <w:fldSimple w:instr=" SEQ Figure \* ARABIC ">
        <w:r w:rsidR="00FD6A52">
          <w:rPr>
            <w:noProof/>
          </w:rPr>
          <w:t>6</w:t>
        </w:r>
      </w:fldSimple>
      <w:r>
        <w:t xml:space="preserve"> Backpropagation Algorithm</w:t>
      </w:r>
      <w:r w:rsidR="004531BE">
        <w:t xml:space="preserve"> </w:t>
      </w:r>
    </w:p>
    <w:p w14:paraId="1732C12B" w14:textId="07328CAF" w:rsidR="00E02DF0" w:rsidRDefault="0090716B" w:rsidP="007710E9">
      <w:r>
        <w:t xml:space="preserve">The backpropagation algorithm is the core of </w:t>
      </w:r>
      <w:r w:rsidR="00153B70">
        <w:t xml:space="preserve">the </w:t>
      </w:r>
      <w:r>
        <w:t>neural network</w:t>
      </w:r>
      <w:r w:rsidR="00A20BA5">
        <w:t xml:space="preserve"> </w:t>
      </w:r>
      <w:r w:rsidR="004531BE">
        <w:t>algorithm</w:t>
      </w:r>
      <w:r w:rsidR="00153B70">
        <w:t xml:space="preserve">. Figure 6 illustrates </w:t>
      </w:r>
      <w:r w:rsidR="004531BE">
        <w:t xml:space="preserve">the </w:t>
      </w:r>
      <w:r w:rsidR="00A73B71">
        <w:t>back propagation</w:t>
      </w:r>
      <w:r w:rsidR="00153B70">
        <w:t xml:space="preserve"> algorithm schematically</w:t>
      </w:r>
      <w:r w:rsidR="00CD6761">
        <w:t>.</w:t>
      </w:r>
      <w:r w:rsidR="00A73B71">
        <w:t xml:space="preserve"> </w:t>
      </w:r>
      <w:r w:rsidR="00CD6761">
        <w:t>I</w:t>
      </w:r>
      <w:r w:rsidR="00E35A31">
        <w:t xml:space="preserve">t </w:t>
      </w:r>
      <w:r w:rsidR="00153B70">
        <w:t>is based on</w:t>
      </w:r>
      <w:r w:rsidR="00E35A31">
        <w:t xml:space="preserve"> a</w:t>
      </w:r>
      <w:r w:rsidR="004531BE">
        <w:t xml:space="preserve"> stochastic gradient descent</w:t>
      </w:r>
      <w:r w:rsidR="00E2368E">
        <w:t xml:space="preserve"> algorithm.</w:t>
      </w:r>
      <w:r w:rsidR="00975BEF">
        <w:t xml:space="preserve"> </w:t>
      </w:r>
      <w:r w:rsidR="00153B70">
        <w:t xml:space="preserve">After </w:t>
      </w:r>
      <w:r w:rsidR="009764DF">
        <w:t xml:space="preserve">wells </w:t>
      </w:r>
      <w:r w:rsidR="00153B70">
        <w:t xml:space="preserve">have been </w:t>
      </w:r>
      <w:r w:rsidR="009764DF">
        <w:t xml:space="preserve">classified </w:t>
      </w:r>
      <w:r w:rsidR="009C22F8">
        <w:t xml:space="preserve">through the training process, </w:t>
      </w:r>
      <w:r w:rsidR="00DA3CE0">
        <w:t xml:space="preserve">it </w:t>
      </w:r>
      <w:r w:rsidR="00153B70">
        <w:t>will then</w:t>
      </w:r>
      <w:r w:rsidR="00DA3CE0">
        <w:t xml:space="preserve"> </w:t>
      </w:r>
      <w:r w:rsidR="00153B70">
        <w:t xml:space="preserve">be </w:t>
      </w:r>
      <w:r w:rsidR="00DA3CE0">
        <w:t xml:space="preserve">appropriate </w:t>
      </w:r>
      <w:r w:rsidR="003C0656">
        <w:t>to classify our test wells.</w:t>
      </w:r>
      <w:r w:rsidR="00E2368E">
        <w:t xml:space="preserve"> </w:t>
      </w:r>
      <w:r w:rsidR="00286C00">
        <w:t xml:space="preserve">We </w:t>
      </w:r>
      <w:r w:rsidR="00153B70">
        <w:t>will then examine</w:t>
      </w:r>
      <w:r w:rsidR="00A23052">
        <w:t xml:space="preserve"> well</w:t>
      </w:r>
      <w:r w:rsidR="00153B70">
        <w:t>s</w:t>
      </w:r>
      <w:r w:rsidR="00A23052">
        <w:t xml:space="preserve"> </w:t>
      </w:r>
      <w:r w:rsidR="00153B70">
        <w:t>with</w:t>
      </w:r>
      <w:r w:rsidR="00A23052">
        <w:t xml:space="preserve"> relatively short </w:t>
      </w:r>
      <w:r w:rsidR="00153B70">
        <w:t>production histories</w:t>
      </w:r>
      <w:r w:rsidR="00321008">
        <w:t xml:space="preserve">, </w:t>
      </w:r>
      <w:r w:rsidR="00153B70">
        <w:t xml:space="preserve">and identify the most </w:t>
      </w:r>
      <w:r w:rsidR="00E63439">
        <w:t>analogous</w:t>
      </w:r>
      <w:r w:rsidR="00153B70">
        <w:t xml:space="preserve"> type </w:t>
      </w:r>
      <w:r w:rsidR="00FD7463">
        <w:t xml:space="preserve">well </w:t>
      </w:r>
      <w:r w:rsidR="00153B70">
        <w:t>for these wells</w:t>
      </w:r>
      <w:r w:rsidR="00AC7BA4">
        <w:t xml:space="preserve">. </w:t>
      </w:r>
      <w:r w:rsidR="007A0677">
        <w:t xml:space="preserve">When the type well has been identified, we </w:t>
      </w:r>
      <w:r w:rsidR="00153B70">
        <w:t xml:space="preserve">can </w:t>
      </w:r>
      <w:r w:rsidR="00FD7463">
        <w:t xml:space="preserve">then </w:t>
      </w:r>
      <w:r w:rsidR="005E21EF">
        <w:t xml:space="preserve">easily predict </w:t>
      </w:r>
      <w:r w:rsidR="00153B70">
        <w:t xml:space="preserve">the </w:t>
      </w:r>
      <w:r w:rsidR="003F073A">
        <w:t>future production</w:t>
      </w:r>
      <w:r w:rsidR="00765562">
        <w:t xml:space="preserve"> </w:t>
      </w:r>
      <w:r w:rsidR="00153B70">
        <w:t xml:space="preserve">of a new well </w:t>
      </w:r>
      <w:r w:rsidR="00765562">
        <w:t xml:space="preserve">using </w:t>
      </w:r>
      <w:r w:rsidR="00A01A04">
        <w:t xml:space="preserve">the </w:t>
      </w:r>
      <w:r w:rsidR="003F073A">
        <w:t xml:space="preserve">identified </w:t>
      </w:r>
      <w:r w:rsidR="00A01A04">
        <w:t>type well</w:t>
      </w:r>
      <w:r w:rsidR="00153B70">
        <w:t xml:space="preserve"> as a basis</w:t>
      </w:r>
      <w:r w:rsidR="00696FB1">
        <w:t>.</w:t>
      </w:r>
      <w:r w:rsidR="00185012">
        <w:t xml:space="preserve"> In the training process,</w:t>
      </w:r>
      <w:r w:rsidR="00153B70">
        <w:t xml:space="preserve"> neural network</w:t>
      </w:r>
      <w:r w:rsidR="00185012">
        <w:t xml:space="preserve"> </w:t>
      </w:r>
      <w:r w:rsidR="000D2672">
        <w:t xml:space="preserve">performance can </w:t>
      </w:r>
      <w:r w:rsidR="00153B70">
        <w:t xml:space="preserve">be </w:t>
      </w:r>
      <w:r w:rsidR="000D2672">
        <w:t xml:space="preserve">improved by using </w:t>
      </w:r>
      <w:r w:rsidR="00202AC6">
        <w:t xml:space="preserve">various techniques </w:t>
      </w:r>
      <w:r w:rsidR="00851252">
        <w:t>such as</w:t>
      </w:r>
      <w:r w:rsidR="00202AC6">
        <w:t xml:space="preserve"> </w:t>
      </w:r>
      <w:r w:rsidR="00347C2F">
        <w:t>cross validation.</w:t>
      </w:r>
    </w:p>
    <w:p w14:paraId="11293B5B" w14:textId="00701960" w:rsidR="00DC3899" w:rsidRPr="00BB7EAC" w:rsidRDefault="00BB7EAC" w:rsidP="00BB7EAC">
      <w:pPr>
        <w:pStyle w:val="Heading1"/>
      </w:pPr>
      <w:bookmarkStart w:id="7" w:name="_Toc496121434"/>
      <w:r>
        <w:t>4</w:t>
      </w:r>
      <w:r w:rsidR="00013B51" w:rsidRPr="00BB7EAC">
        <w:t xml:space="preserve"> </w:t>
      </w:r>
      <w:r w:rsidR="00813DE2">
        <w:t>Questions</w:t>
      </w:r>
      <w:r w:rsidR="00813DE2" w:rsidRPr="00BB7EAC">
        <w:t xml:space="preserve"> </w:t>
      </w:r>
      <w:r w:rsidR="00FD3561" w:rsidRPr="00BB7EAC">
        <w:t>to be addressed</w:t>
      </w:r>
      <w:bookmarkEnd w:id="7"/>
    </w:p>
    <w:p w14:paraId="75D6D664" w14:textId="77777777" w:rsidR="00BB7EAC" w:rsidRDefault="005618D3" w:rsidP="00623C1D">
      <w:pPr>
        <w:pStyle w:val="Heading2"/>
      </w:pPr>
      <w:bookmarkStart w:id="8" w:name="_Toc496121435"/>
      <w:r>
        <w:t xml:space="preserve">4.1 </w:t>
      </w:r>
      <w:r w:rsidR="00BB7EAC">
        <w:t>Well Selection</w:t>
      </w:r>
      <w:bookmarkEnd w:id="8"/>
    </w:p>
    <w:p w14:paraId="4DEBAD58" w14:textId="2B54CE26" w:rsidR="009144D4" w:rsidRDefault="00813DE2" w:rsidP="00E35638">
      <w:r>
        <w:t>T</w:t>
      </w:r>
      <w:r w:rsidR="00DC3899">
        <w:t>he wells within certain geographical area</w:t>
      </w:r>
      <w:r>
        <w:t>s</w:t>
      </w:r>
      <w:r w:rsidR="00DC3899">
        <w:t xml:space="preserve"> </w:t>
      </w:r>
      <w:r>
        <w:t xml:space="preserve">will </w:t>
      </w:r>
      <w:r w:rsidR="00DC3899">
        <w:t>be selected to construct type wells</w:t>
      </w:r>
      <w:r>
        <w:t>. Which areas should we choose?</w:t>
      </w:r>
      <w:r w:rsidR="00DC3899">
        <w:t xml:space="preserve"> </w:t>
      </w:r>
    </w:p>
    <w:p w14:paraId="6565DBEA" w14:textId="77777777" w:rsidR="0058213B" w:rsidRDefault="0058213B" w:rsidP="00A00408">
      <w:pPr>
        <w:pStyle w:val="Heading2"/>
      </w:pPr>
      <w:bookmarkStart w:id="9" w:name="_Toc496121436"/>
      <w:r>
        <w:t>4.2 Data Selection</w:t>
      </w:r>
      <w:bookmarkEnd w:id="9"/>
    </w:p>
    <w:p w14:paraId="0FB27CC6" w14:textId="01E7F741" w:rsidR="009144D4" w:rsidRDefault="00813DE2" w:rsidP="00953890">
      <w:r>
        <w:t xml:space="preserve">Which portion of </w:t>
      </w:r>
      <w:r w:rsidR="00DC3899">
        <w:t xml:space="preserve">data </w:t>
      </w:r>
      <w:r>
        <w:t>from</w:t>
      </w:r>
      <w:r w:rsidR="00DC3899">
        <w:t xml:space="preserve"> wells selected to construct type wells</w:t>
      </w:r>
      <w:r>
        <w:t xml:space="preserve"> should we use</w:t>
      </w:r>
      <w:r w:rsidR="00DC3899">
        <w:t xml:space="preserve">? </w:t>
      </w:r>
      <w:r>
        <w:t>All the</w:t>
      </w:r>
      <w:r w:rsidR="00DC3899">
        <w:t xml:space="preserve"> data or </w:t>
      </w:r>
      <w:r>
        <w:t>only data within a specified time range</w:t>
      </w:r>
      <w:r w:rsidR="00DC3899">
        <w:t>?</w:t>
      </w:r>
      <w:r w:rsidR="00AE3CCF">
        <w:t xml:space="preserve"> </w:t>
      </w:r>
      <w:r w:rsidR="001D410C">
        <w:t>How should we bin wells? Can we scale for differing lateral lengths, vintage or other factors?</w:t>
      </w:r>
    </w:p>
    <w:p w14:paraId="4D696676" w14:textId="77777777" w:rsidR="006D3E46" w:rsidRDefault="00C11D42" w:rsidP="00A00408">
      <w:pPr>
        <w:pStyle w:val="Heading2"/>
      </w:pPr>
      <w:bookmarkStart w:id="10" w:name="_Toc496121437"/>
      <w:r>
        <w:t xml:space="preserve">4.3 </w:t>
      </w:r>
      <w:r w:rsidR="006D3E46">
        <w:t>Type Well Construction</w:t>
      </w:r>
      <w:bookmarkEnd w:id="10"/>
    </w:p>
    <w:p w14:paraId="5F8C8EFD" w14:textId="5B760201" w:rsidR="0074372C" w:rsidRDefault="00DC3899" w:rsidP="0074121C">
      <w:r>
        <w:t xml:space="preserve">How </w:t>
      </w:r>
      <w:r w:rsidR="00813DE2">
        <w:t>should we</w:t>
      </w:r>
      <w:r>
        <w:t xml:space="preserve"> use the data </w:t>
      </w:r>
      <w:r w:rsidR="0052729A">
        <w:t xml:space="preserve">selected </w:t>
      </w:r>
      <w:r>
        <w:t>to build representative type well</w:t>
      </w:r>
      <w:r w:rsidR="00813DE2">
        <w:t>s</w:t>
      </w:r>
      <w:r>
        <w:t xml:space="preserve">? </w:t>
      </w:r>
      <w:r w:rsidR="00813DE2">
        <w:t>W</w:t>
      </w:r>
      <w:r>
        <w:t>hat method</w:t>
      </w:r>
      <w:r w:rsidR="00813DE2">
        <w:t xml:space="preserve"> will we use</w:t>
      </w:r>
      <w:r>
        <w:t xml:space="preserve">? Why </w:t>
      </w:r>
      <w:r w:rsidR="00813DE2">
        <w:t xml:space="preserve">is </w:t>
      </w:r>
      <w:r>
        <w:t xml:space="preserve">that method superior </w:t>
      </w:r>
      <w:r w:rsidR="00813DE2">
        <w:t xml:space="preserve">to </w:t>
      </w:r>
      <w:r>
        <w:t>other methods?</w:t>
      </w:r>
    </w:p>
    <w:p w14:paraId="5D5F06BB" w14:textId="489A1381" w:rsidR="00696F5B" w:rsidRDefault="00A41CF6" w:rsidP="0074121C">
      <w:r>
        <w:t xml:space="preserve">In addition to the type well construction, how </w:t>
      </w:r>
      <w:r w:rsidR="00FD7463">
        <w:t xml:space="preserve">can we </w:t>
      </w:r>
      <w:r>
        <w:t>generate the complete probability distribution?</w:t>
      </w:r>
    </w:p>
    <w:p w14:paraId="2E565CBF" w14:textId="77777777" w:rsidR="00D92256" w:rsidRDefault="00D92256" w:rsidP="00A00408">
      <w:pPr>
        <w:pStyle w:val="Heading2"/>
      </w:pPr>
      <w:bookmarkStart w:id="11" w:name="_Toc496121438"/>
      <w:r>
        <w:t>4.4 Machine Learning</w:t>
      </w:r>
      <w:bookmarkEnd w:id="11"/>
      <w:r>
        <w:t xml:space="preserve"> </w:t>
      </w:r>
    </w:p>
    <w:p w14:paraId="4230E740" w14:textId="35C0013D" w:rsidR="0074372C" w:rsidRDefault="00DC3899" w:rsidP="00D92256">
      <w:r>
        <w:t xml:space="preserve">After type well construction, what kind of machine learning techniques </w:t>
      </w:r>
      <w:r w:rsidR="0052729A">
        <w:t xml:space="preserve">should </w:t>
      </w:r>
      <w:r>
        <w:t xml:space="preserve">we choose to use to </w:t>
      </w:r>
      <w:r w:rsidR="0052729A">
        <w:t xml:space="preserve">identify </w:t>
      </w:r>
      <w:r>
        <w:t xml:space="preserve">the </w:t>
      </w:r>
      <w:r w:rsidR="0052729A">
        <w:t xml:space="preserve">appropriate </w:t>
      </w:r>
      <w:r>
        <w:t>type well</w:t>
      </w:r>
      <w:r w:rsidR="0052729A">
        <w:t xml:space="preserve"> for a new well we are studying</w:t>
      </w:r>
      <w:r>
        <w:t>?</w:t>
      </w:r>
      <w:r w:rsidR="00D92256">
        <w:t xml:space="preserve"> Why </w:t>
      </w:r>
      <w:r w:rsidR="0052729A">
        <w:t xml:space="preserve">is </w:t>
      </w:r>
      <w:r w:rsidR="00D92256">
        <w:t xml:space="preserve">this method better than any </w:t>
      </w:r>
      <w:r w:rsidR="0052729A">
        <w:t xml:space="preserve">alternative </w:t>
      </w:r>
      <w:r w:rsidR="00D92256">
        <w:t>machine learning algorithm</w:t>
      </w:r>
      <w:r w:rsidR="00C01C01">
        <w:t>?</w:t>
      </w:r>
    </w:p>
    <w:p w14:paraId="69245040" w14:textId="77777777" w:rsidR="002548B9" w:rsidRDefault="00346A52" w:rsidP="00FB3853">
      <w:pPr>
        <w:pStyle w:val="Heading2"/>
      </w:pPr>
      <w:bookmarkStart w:id="12" w:name="_Toc496121439"/>
      <w:r>
        <w:t xml:space="preserve">4.5 </w:t>
      </w:r>
      <w:r w:rsidR="005B6FC9">
        <w:t xml:space="preserve">Result </w:t>
      </w:r>
      <w:r w:rsidR="00FB3853">
        <w:t>Assessment</w:t>
      </w:r>
      <w:bookmarkEnd w:id="12"/>
    </w:p>
    <w:p w14:paraId="4A505A55" w14:textId="647B9E3D" w:rsidR="00B27513" w:rsidRDefault="00DC3899" w:rsidP="002548B9">
      <w:r>
        <w:t xml:space="preserve">How </w:t>
      </w:r>
      <w:r w:rsidR="0052729A">
        <w:t xml:space="preserve">should we </w:t>
      </w:r>
      <w:r>
        <w:t xml:space="preserve">use the type well </w:t>
      </w:r>
      <w:r w:rsidR="00FD7463">
        <w:t xml:space="preserve">we generated </w:t>
      </w:r>
      <w:r>
        <w:t xml:space="preserve">to </w:t>
      </w:r>
      <w:r w:rsidR="0052729A">
        <w:t xml:space="preserve">predict future </w:t>
      </w:r>
      <w:r>
        <w:t>production</w:t>
      </w:r>
      <w:r w:rsidR="0052729A">
        <w:t>?</w:t>
      </w:r>
      <w:r>
        <w:t xml:space="preserve"> </w:t>
      </w:r>
      <w:r w:rsidR="0052729A">
        <w:t>How valid are the predictions</w:t>
      </w:r>
      <w:r>
        <w:t>?</w:t>
      </w:r>
      <w:r w:rsidR="0058002C">
        <w:t xml:space="preserve"> How </w:t>
      </w:r>
      <w:r w:rsidR="00FD7463">
        <w:t>can we determine whether</w:t>
      </w:r>
      <w:r w:rsidR="0058002C">
        <w:t xml:space="preserve"> the probabilistic distribution</w:t>
      </w:r>
      <w:r w:rsidR="00B27513">
        <w:t xml:space="preserve"> </w:t>
      </w:r>
      <w:r w:rsidR="00FD7463">
        <w:t xml:space="preserve">we generated </w:t>
      </w:r>
      <w:r w:rsidR="00B27513">
        <w:t xml:space="preserve">is correct? </w:t>
      </w:r>
    </w:p>
    <w:p w14:paraId="54117B35" w14:textId="3967FE95" w:rsidR="00DC3899" w:rsidRDefault="00DC3899" w:rsidP="00DC3899">
      <w:r>
        <w:t xml:space="preserve">We will </w:t>
      </w:r>
      <w:r w:rsidR="0052729A">
        <w:t>answer these</w:t>
      </w:r>
      <w:r>
        <w:t xml:space="preserve"> questions </w:t>
      </w:r>
      <w:r w:rsidR="0052729A">
        <w:t>in our work on the project</w:t>
      </w:r>
      <w:r>
        <w:t xml:space="preserve">. </w:t>
      </w:r>
    </w:p>
    <w:p w14:paraId="3DB08003" w14:textId="77777777" w:rsidR="00B97DC1" w:rsidRDefault="00B97DC1" w:rsidP="00253ED9">
      <w:pPr>
        <w:pStyle w:val="Heading1"/>
      </w:pPr>
    </w:p>
    <w:p w14:paraId="372BD22D" w14:textId="77777777" w:rsidR="00174619" w:rsidRDefault="00174619" w:rsidP="002D7BCF"/>
    <w:p w14:paraId="272ACF15" w14:textId="77777777" w:rsidR="00174619" w:rsidRDefault="00174619" w:rsidP="002D7BCF"/>
    <w:p w14:paraId="30571E17" w14:textId="77777777" w:rsidR="00174619" w:rsidRDefault="00174619" w:rsidP="00174619">
      <w:pPr>
        <w:pStyle w:val="Heading1"/>
        <w:pageBreakBefore/>
      </w:pPr>
      <w:bookmarkStart w:id="13" w:name="_Toc496121440"/>
      <w:r>
        <w:t>Reference</w:t>
      </w:r>
      <w:r w:rsidR="00264805">
        <w:t>s</w:t>
      </w:r>
      <w:bookmarkEnd w:id="13"/>
    </w:p>
    <w:p w14:paraId="37E6A89C" w14:textId="77777777" w:rsidR="00394BE0" w:rsidRDefault="00394BE0" w:rsidP="00394BE0">
      <w:pPr>
        <w:rPr>
          <w:rFonts w:ascii="abel" w:hAnsi="abel" w:hint="eastAsia"/>
          <w:color w:val="000000"/>
          <w:sz w:val="27"/>
          <w:szCs w:val="27"/>
          <w:shd w:val="clear" w:color="auto" w:fill="F8F8F8"/>
        </w:rPr>
      </w:pPr>
      <w:r w:rsidRPr="00074E58">
        <w:t>Ali, J.K. 1994. Neural Networks: A New T</w:t>
      </w:r>
      <w:r>
        <w:t xml:space="preserve">ool for the Petroleum Industry? </w:t>
      </w:r>
      <w:r w:rsidRPr="00074E58">
        <w:t>. Presented at the European Petroleum Computer Conference, Aberdeen, United Kingdom, 15—17 March. SPE-27561-MS. </w:t>
      </w:r>
      <w:hyperlink r:id="rId16" w:history="1">
        <w:r w:rsidRPr="009A3FAF">
          <w:rPr>
            <w:rStyle w:val="Hyperlink"/>
          </w:rPr>
          <w:t>http://dx.doi.org/10.2118/27561-MS</w:t>
        </w:r>
      </w:hyperlink>
      <w:r>
        <w:rPr>
          <w:rFonts w:ascii="abel" w:hAnsi="abel"/>
          <w:color w:val="000000"/>
          <w:sz w:val="27"/>
          <w:szCs w:val="27"/>
          <w:shd w:val="clear" w:color="auto" w:fill="F8F8F8"/>
        </w:rPr>
        <w:t>.</w:t>
      </w:r>
    </w:p>
    <w:p w14:paraId="05054A75" w14:textId="77777777" w:rsidR="00394BE0" w:rsidRDefault="00394BE0" w:rsidP="00394BE0">
      <w:r w:rsidRPr="00CE4174">
        <w:t xml:space="preserve">Arps, J.J. 1945. Analysis of Decline Curves. SPE Journal 160 (1). SPE-45228. </w:t>
      </w:r>
      <w:hyperlink r:id="rId17" w:history="1">
        <w:r w:rsidRPr="00EA1B16">
          <w:rPr>
            <w:rStyle w:val="Hyperlink"/>
          </w:rPr>
          <w:t>http://dx.doi.org/10.2118/45228</w:t>
        </w:r>
      </w:hyperlink>
      <w:r w:rsidRPr="00CE4174">
        <w:t>.</w:t>
      </w:r>
    </w:p>
    <w:p w14:paraId="090D3204" w14:textId="77777777" w:rsidR="002E5A6C" w:rsidRDefault="002E5A6C" w:rsidP="002E5A6C">
      <w:r>
        <w:t>BP</w:t>
      </w:r>
      <w:r w:rsidRPr="00274587">
        <w:t xml:space="preserve"> 2012. AAPG , </w:t>
      </w:r>
      <w:hyperlink r:id="rId18" w:history="1">
        <w:r w:rsidRPr="00274587">
          <w:t>http://www.searchanddiscovery.com/documents/2012/80217cander/ndx_cander</w:t>
        </w:r>
      </w:hyperlink>
      <w:r>
        <w:t xml:space="preserve">. </w:t>
      </w:r>
    </w:p>
    <w:p w14:paraId="5416D739" w14:textId="77777777" w:rsidR="00EB0CB1" w:rsidRDefault="00EB0CB1" w:rsidP="00EB0CB1">
      <w:pPr>
        <w:rPr>
          <w:rFonts w:ascii="abel" w:hAnsi="abel" w:hint="eastAsia"/>
          <w:color w:val="000000"/>
          <w:sz w:val="27"/>
          <w:szCs w:val="27"/>
          <w:shd w:val="clear" w:color="auto" w:fill="F8F8F8"/>
        </w:rPr>
      </w:pPr>
      <w:r w:rsidRPr="00587DE9">
        <w:t>Chaudhary, N.L. and Lee, W.J. 2017. Constructing Enhanced Type Wells Using Cluster-Weighted Modelling. Presented at the SPE/AAPG/SEG Unconventional Resources Technology Conference, Austin, Texas, 24—26 July. SPE-URTEC-2697554-MS. </w:t>
      </w:r>
      <w:hyperlink r:id="rId19" w:history="1">
        <w:r w:rsidRPr="00587DE9">
          <w:rPr>
            <w:rStyle w:val="Hyperlink"/>
          </w:rPr>
          <w:t>http://dx.doi.org/10.2118/URTEC-2697554-MS</w:t>
        </w:r>
      </w:hyperlink>
      <w:r>
        <w:rPr>
          <w:rFonts w:ascii="abel" w:hAnsi="abel"/>
          <w:color w:val="000000"/>
          <w:sz w:val="27"/>
          <w:szCs w:val="27"/>
          <w:shd w:val="clear" w:color="auto" w:fill="F8F8F8"/>
        </w:rPr>
        <w:t>.</w:t>
      </w:r>
    </w:p>
    <w:p w14:paraId="5B8C3D73" w14:textId="77777777" w:rsidR="000B0594" w:rsidRDefault="000B0594" w:rsidP="000B0594">
      <w:r w:rsidRPr="00114A6D">
        <w:t xml:space="preserve">Freeborn, R. and Russell, B. 2015. Creating More Representative Type Wells. Presented at the SPE/CSUR Unconventional Resources Conference, Calgary, Canada, 20—22 October. SPE-175967-MS. </w:t>
      </w:r>
      <w:r w:rsidRPr="00AE1FD2">
        <w:rPr>
          <w:rStyle w:val="Hyperlink"/>
        </w:rPr>
        <w:t>http://dx.doi.org/10.2118/175967-MS</w:t>
      </w:r>
      <w:r w:rsidRPr="00114A6D">
        <w:t>.</w:t>
      </w:r>
    </w:p>
    <w:p w14:paraId="2F867A5F" w14:textId="77777777" w:rsidR="000B0594" w:rsidRPr="007B60C4" w:rsidRDefault="000B0594" w:rsidP="000B0594">
      <w:r w:rsidRPr="007B60C4">
        <w:t>Freeborn, R., Russell, B., and Keinick, W. 2012. Creating Analogs, Fact and Fiction. Presented at the SPE hydrocarbon, Economics and Evaluation Symposium, Calgary, Canada, 24—25 September. SPE-162630. </w:t>
      </w:r>
      <w:hyperlink r:id="rId20" w:history="1">
        <w:r w:rsidRPr="00ED29BB">
          <w:rPr>
            <w:rStyle w:val="Hyperlink"/>
          </w:rPr>
          <w:t>http://dx.doi.org/10.2118/162630</w:t>
        </w:r>
      </w:hyperlink>
      <w:r w:rsidRPr="007B60C4">
        <w:t>.</w:t>
      </w:r>
    </w:p>
    <w:p w14:paraId="192A1A72" w14:textId="77777777" w:rsidR="00E5300D" w:rsidRDefault="00E5300D" w:rsidP="002D7BCF">
      <w:r w:rsidRPr="00E5300D">
        <w:t>Holditch, S.A. 2003. The Increasing Role of Unconventional Reservoirs in the Future of the Oil and Gas Business. Journal of Petroleum Technology 55 (11): 34—79. </w:t>
      </w:r>
    </w:p>
    <w:p w14:paraId="7C0C92D0" w14:textId="77777777" w:rsidR="00F2589A" w:rsidRDefault="00F2589A" w:rsidP="00F2589A">
      <w:r w:rsidRPr="00EE382E">
        <w:t xml:space="preserve">Jia, X. and Zhang, F. 2016. Applying Data-Driven Method to Production Decline Analysis and Forecasting. Presented at the SPE Annual Technical Conference and Exhibition, Dubai, United Arab Emirates, 26—28 September. SPE-181616-MS. </w:t>
      </w:r>
      <w:r w:rsidRPr="00EE382E">
        <w:rPr>
          <w:rStyle w:val="Hyperlink"/>
        </w:rPr>
        <w:t>http://dx.doi.org/10.2118/181616-MS</w:t>
      </w:r>
      <w:r w:rsidRPr="00EE382E">
        <w:t>.</w:t>
      </w:r>
    </w:p>
    <w:p w14:paraId="5AB1BE75" w14:textId="77777777" w:rsidR="008E306B" w:rsidRDefault="008E306B" w:rsidP="008E306B">
      <w:r w:rsidRPr="00F07039">
        <w:t>Liu, Y. and Horne, R.N. 2011. Interpreting Pressure and Flow Rate Data from Permanent Downhole Gauges Using Data Mining Approaches. Presented at the SPE Annual Technical Conference and Exhibition, Denver, Colorado, 30 October—2 November. SPE-147298-MS. </w:t>
      </w:r>
      <w:hyperlink r:id="rId21" w:history="1">
        <w:r w:rsidRPr="00F07039">
          <w:rPr>
            <w:rStyle w:val="Hyperlink"/>
          </w:rPr>
          <w:t>http://dx.doi.org/10.2118/147298-MS</w:t>
        </w:r>
      </w:hyperlink>
      <w:r w:rsidRPr="00F07039">
        <w:t>.</w:t>
      </w:r>
    </w:p>
    <w:p w14:paraId="578F9C32" w14:textId="77777777" w:rsidR="005850D8" w:rsidRDefault="005850D8" w:rsidP="005850D8">
      <w:r w:rsidRPr="00BF4D22">
        <w:t>Liu, Y. and Horne, R.N. 2013. Interpreting Pressure and Flow Rate Data from Permanent Downhole Gauges with Convolution-Kernel-Based Data Mining. Presented at the SPE Annual Technical Conference and Exhibition, New Orleans, Louisiana, 30 September—2 October. SPE-166440-MS. </w:t>
      </w:r>
      <w:hyperlink r:id="rId22" w:history="1">
        <w:r w:rsidRPr="00BF4D22">
          <w:rPr>
            <w:rStyle w:val="Hyperlink"/>
          </w:rPr>
          <w:t>http://dx.doi.org/10.2118/166440-MS</w:t>
        </w:r>
      </w:hyperlink>
      <w:r w:rsidRPr="00BF4D22">
        <w:t>.</w:t>
      </w:r>
    </w:p>
    <w:p w14:paraId="7B61DAA2" w14:textId="77777777" w:rsidR="00DD4D3F" w:rsidRPr="00895253" w:rsidRDefault="00DD4D3F" w:rsidP="00DD4D3F">
      <w:r w:rsidRPr="00E155DA">
        <w:t>Mohaghegh, S. 2000. Virtual-Intelligence Applications in Petroleum Engineering: Part 1—Artificial Neural Networks. Journal of Petroleum Technology 52 (9). SPE-58046-JPT.</w:t>
      </w:r>
      <w:r>
        <w:rPr>
          <w:rFonts w:ascii="abel" w:hAnsi="abel"/>
          <w:color w:val="000000"/>
          <w:sz w:val="27"/>
          <w:szCs w:val="27"/>
          <w:shd w:val="clear" w:color="auto" w:fill="F8F8F8"/>
        </w:rPr>
        <w:t> </w:t>
      </w:r>
      <w:hyperlink r:id="rId23" w:history="1">
        <w:r w:rsidRPr="00E155DA">
          <w:rPr>
            <w:rStyle w:val="Hyperlink"/>
          </w:rPr>
          <w:t>http://dx.doi.org/10.2118/58046-JPT</w:t>
        </w:r>
      </w:hyperlink>
      <w:r>
        <w:rPr>
          <w:rFonts w:ascii="abel" w:hAnsi="abel"/>
          <w:color w:val="000000"/>
          <w:sz w:val="27"/>
          <w:szCs w:val="27"/>
          <w:shd w:val="clear" w:color="auto" w:fill="F8F8F8"/>
        </w:rPr>
        <w:t>.</w:t>
      </w:r>
    </w:p>
    <w:p w14:paraId="5ACC5DD9" w14:textId="77777777" w:rsidR="008F206C" w:rsidRDefault="008F206C" w:rsidP="008F206C">
      <w:r w:rsidRPr="00026CCC">
        <w:t>Ramgulam, A., Ertekin, T., and Flemings, P.B. 2007. An Artificial Neural Network Utility for the Optimization of History Matching Process. Presented at the Latin American&amp;Caribbean Petroleum Engineering Conference, Buenos Aires, Argentina, 15—18 April. SPE-107468-MS. </w:t>
      </w:r>
      <w:hyperlink r:id="rId24" w:history="1">
        <w:r w:rsidRPr="00026CCC">
          <w:rPr>
            <w:rStyle w:val="Hyperlink"/>
          </w:rPr>
          <w:t>http://dx.doi.org/10.2118/107468-MS</w:t>
        </w:r>
      </w:hyperlink>
      <w:r w:rsidRPr="00026CCC">
        <w:t>.</w:t>
      </w:r>
    </w:p>
    <w:p w14:paraId="000EB78D" w14:textId="77777777" w:rsidR="00ED228E" w:rsidRDefault="006C68D2" w:rsidP="00ED228E">
      <w:r w:rsidRPr="006C68D2">
        <w:t xml:space="preserve">Rastogi, A. and Lee, W.J. 2015. Methodology for Construction of Type Wells for Production Forecasting in Unconventional Reservoirs. Presented at the Unconventional Resources Technology Conference, San Antonio, Texas, 20—22 July. SPE-URTEC-2152273-MS. </w:t>
      </w:r>
      <w:r w:rsidRPr="006C68D2">
        <w:rPr>
          <w:rStyle w:val="Hyperlink"/>
        </w:rPr>
        <w:t>http://dx.doi.org/10.2118/URTEC-2152273-MS</w:t>
      </w:r>
      <w:r w:rsidRPr="006C68D2">
        <w:t>.</w:t>
      </w:r>
    </w:p>
    <w:p w14:paraId="2DA296CF" w14:textId="77777777" w:rsidR="008E12AD" w:rsidRDefault="008E12AD" w:rsidP="008E12AD">
      <w:r w:rsidRPr="00152E14">
        <w:t xml:space="preserve">Subrahmanya, N., Xu, P., El-Bakry, A. et al. 2014. Advanced Machine Learning Methods for Production Data Pattern Recognition. Presented at the SPE Intelligent Energy Conference&amp;Exhibition, Utrecht, Netherlands, 1—3 April. SPE-167839-MS. </w:t>
      </w:r>
      <w:hyperlink r:id="rId25" w:history="1">
        <w:r w:rsidRPr="00EA1B16">
          <w:rPr>
            <w:rStyle w:val="Hyperlink"/>
          </w:rPr>
          <w:t>http://dx.doi.org/10.2118/167839-MS</w:t>
        </w:r>
      </w:hyperlink>
      <w:r w:rsidRPr="00152E14">
        <w:t>.</w:t>
      </w:r>
    </w:p>
    <w:p w14:paraId="7B92A946" w14:textId="77777777" w:rsidR="00932F92" w:rsidRDefault="00932F92" w:rsidP="00932F92">
      <w:bookmarkStart w:id="14" w:name="_GoBack"/>
      <w:bookmarkEnd w:id="14"/>
      <w:r w:rsidRPr="00C90294">
        <w:t>Tian, C. and Horne, R.N. 2015. Machine Learning Applied to Multiwell Test Analysis and Flow Rate Reconstruction. Presented at the SPE Annual Technical Conference and Exhibition, Houston, Texas, 28—30 September. SPE-175059-MS. </w:t>
      </w:r>
      <w:hyperlink r:id="rId26" w:history="1">
        <w:r w:rsidRPr="00C90294">
          <w:rPr>
            <w:rStyle w:val="Hyperlink"/>
          </w:rPr>
          <w:t>http://dx.doi.org/10.2118/175059-MS</w:t>
        </w:r>
      </w:hyperlink>
      <w:r w:rsidRPr="00E43345">
        <w:t>.</w:t>
      </w:r>
    </w:p>
    <w:p w14:paraId="75077A4D" w14:textId="77777777" w:rsidR="00371DF6" w:rsidRDefault="00371DF6" w:rsidP="00371DF6">
      <w:pPr>
        <w:rPr>
          <w:rStyle w:val="Hyperlink"/>
        </w:rPr>
      </w:pPr>
      <w:r w:rsidRPr="00371DF6">
        <w:t>Wikipedia</w:t>
      </w:r>
      <w:r w:rsidR="00F23D4D">
        <w:t xml:space="preserve"> 2017. </w:t>
      </w:r>
      <w:hyperlink r:id="rId27" w:history="1">
        <w:r w:rsidRPr="00895253">
          <w:rPr>
            <w:rStyle w:val="Hyperlink"/>
          </w:rPr>
          <w:t>https://en.wikipedia.org/wiki/AlphaGo_versus_Lee_Sedol</w:t>
        </w:r>
      </w:hyperlink>
      <w:r w:rsidR="00074E58" w:rsidRPr="00074E58">
        <w:t>.</w:t>
      </w:r>
    </w:p>
    <w:p w14:paraId="68B6A097" w14:textId="77777777" w:rsidR="00C257F3" w:rsidRDefault="00C257F3" w:rsidP="00ED228E"/>
    <w:sectPr w:rsidR="00C257F3" w:rsidSect="004A33B2">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96BC0" w14:textId="77777777" w:rsidR="00F55B33" w:rsidRDefault="00F55B33" w:rsidP="00E35195">
      <w:pPr>
        <w:spacing w:after="0" w:line="240" w:lineRule="auto"/>
      </w:pPr>
      <w:r>
        <w:separator/>
      </w:r>
    </w:p>
  </w:endnote>
  <w:endnote w:type="continuationSeparator" w:id="0">
    <w:p w14:paraId="3347E9C9" w14:textId="77777777" w:rsidR="00F55B33" w:rsidRDefault="00F55B33" w:rsidP="00E35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bel">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963AB" w14:textId="77777777" w:rsidR="00F55B33" w:rsidRDefault="00F55B33">
    <w:pPr>
      <w:pStyle w:val="Footer"/>
      <w:jc w:val="center"/>
    </w:pPr>
  </w:p>
  <w:p w14:paraId="3991510B" w14:textId="77777777" w:rsidR="00F55B33" w:rsidRDefault="00F55B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9A699" w14:textId="77777777" w:rsidR="00F55B33" w:rsidRDefault="00F55B33">
    <w:pPr>
      <w:pStyle w:val="Footer"/>
      <w:jc w:val="center"/>
    </w:pPr>
  </w:p>
  <w:p w14:paraId="3C092A07" w14:textId="77777777" w:rsidR="00F55B33" w:rsidRDefault="00F55B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824961"/>
      <w:docPartObj>
        <w:docPartGallery w:val="Page Numbers (Bottom of Page)"/>
        <w:docPartUnique/>
      </w:docPartObj>
    </w:sdtPr>
    <w:sdtEndPr>
      <w:rPr>
        <w:noProof/>
      </w:rPr>
    </w:sdtEndPr>
    <w:sdtContent>
      <w:p w14:paraId="3B049A58" w14:textId="77777777" w:rsidR="00F55B33" w:rsidRDefault="00F55B33">
        <w:pPr>
          <w:pStyle w:val="Footer"/>
          <w:jc w:val="center"/>
        </w:pPr>
        <w:r>
          <w:fldChar w:fldCharType="begin"/>
        </w:r>
        <w:r>
          <w:instrText xml:space="preserve"> PAGE   \* MERGEFORMAT </w:instrText>
        </w:r>
        <w:r>
          <w:fldChar w:fldCharType="separate"/>
        </w:r>
        <w:r w:rsidR="00066322">
          <w:rPr>
            <w:noProof/>
          </w:rPr>
          <w:t>8</w:t>
        </w:r>
        <w:r>
          <w:rPr>
            <w:noProof/>
          </w:rPr>
          <w:fldChar w:fldCharType="end"/>
        </w:r>
      </w:p>
    </w:sdtContent>
  </w:sdt>
  <w:p w14:paraId="3AA20241" w14:textId="77777777" w:rsidR="00F55B33" w:rsidRDefault="00F55B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C9E01" w14:textId="77777777" w:rsidR="00F55B33" w:rsidRDefault="00F55B33" w:rsidP="00E35195">
      <w:pPr>
        <w:spacing w:after="0" w:line="240" w:lineRule="auto"/>
      </w:pPr>
      <w:r>
        <w:separator/>
      </w:r>
    </w:p>
  </w:footnote>
  <w:footnote w:type="continuationSeparator" w:id="0">
    <w:p w14:paraId="128F7D1E" w14:textId="77777777" w:rsidR="00F55B33" w:rsidRDefault="00F55B33" w:rsidP="00E351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24349"/>
    <w:multiLevelType w:val="hybridMultilevel"/>
    <w:tmpl w:val="024EC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46B12"/>
    <w:multiLevelType w:val="hybridMultilevel"/>
    <w:tmpl w:val="07F2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84D"/>
    <w:multiLevelType w:val="hybridMultilevel"/>
    <w:tmpl w:val="D3D2A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27077"/>
    <w:multiLevelType w:val="multilevel"/>
    <w:tmpl w:val="A9BE7A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FD7A43"/>
    <w:multiLevelType w:val="multilevel"/>
    <w:tmpl w:val="522483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FB5EA0"/>
    <w:multiLevelType w:val="multilevel"/>
    <w:tmpl w:val="F224E1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22F008B"/>
    <w:multiLevelType w:val="multilevel"/>
    <w:tmpl w:val="EBF0EB2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85A1F3B"/>
    <w:multiLevelType w:val="multilevel"/>
    <w:tmpl w:val="B5F05F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DB424E"/>
    <w:multiLevelType w:val="hybridMultilevel"/>
    <w:tmpl w:val="9386F0BE"/>
    <w:lvl w:ilvl="0" w:tplc="5F7C76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95C50"/>
    <w:multiLevelType w:val="multilevel"/>
    <w:tmpl w:val="7C46E5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BCF361B"/>
    <w:multiLevelType w:val="multilevel"/>
    <w:tmpl w:val="E46A40C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A125C3"/>
    <w:multiLevelType w:val="multilevel"/>
    <w:tmpl w:val="DF2AE6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0D663C"/>
    <w:multiLevelType w:val="hybridMultilevel"/>
    <w:tmpl w:val="ADF4D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60954"/>
    <w:multiLevelType w:val="hybridMultilevel"/>
    <w:tmpl w:val="6F78D540"/>
    <w:lvl w:ilvl="0" w:tplc="9B6AD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A546A4"/>
    <w:multiLevelType w:val="hybridMultilevel"/>
    <w:tmpl w:val="D79C00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D13A9"/>
    <w:multiLevelType w:val="hybridMultilevel"/>
    <w:tmpl w:val="BABEA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31F42"/>
    <w:multiLevelType w:val="multilevel"/>
    <w:tmpl w:val="EDC070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51F0A3B"/>
    <w:multiLevelType w:val="hybridMultilevel"/>
    <w:tmpl w:val="E15E5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D004B"/>
    <w:multiLevelType w:val="multilevel"/>
    <w:tmpl w:val="BC9E72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2"/>
  </w:num>
  <w:num w:numId="2">
    <w:abstractNumId w:val="2"/>
  </w:num>
  <w:num w:numId="3">
    <w:abstractNumId w:val="13"/>
  </w:num>
  <w:num w:numId="4">
    <w:abstractNumId w:val="16"/>
  </w:num>
  <w:num w:numId="5">
    <w:abstractNumId w:val="0"/>
  </w:num>
  <w:num w:numId="6">
    <w:abstractNumId w:val="17"/>
  </w:num>
  <w:num w:numId="7">
    <w:abstractNumId w:val="1"/>
  </w:num>
  <w:num w:numId="8">
    <w:abstractNumId w:val="15"/>
  </w:num>
  <w:num w:numId="9">
    <w:abstractNumId w:val="8"/>
  </w:num>
  <w:num w:numId="10">
    <w:abstractNumId w:val="5"/>
  </w:num>
  <w:num w:numId="11">
    <w:abstractNumId w:val="3"/>
  </w:num>
  <w:num w:numId="12">
    <w:abstractNumId w:val="9"/>
  </w:num>
  <w:num w:numId="13">
    <w:abstractNumId w:val="4"/>
  </w:num>
  <w:num w:numId="14">
    <w:abstractNumId w:val="14"/>
  </w:num>
  <w:num w:numId="15">
    <w:abstractNumId w:val="7"/>
  </w:num>
  <w:num w:numId="16">
    <w:abstractNumId w:val="18"/>
  </w:num>
  <w:num w:numId="17">
    <w:abstractNumId w:val="11"/>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343"/>
    <w:rsid w:val="00001E96"/>
    <w:rsid w:val="0000433F"/>
    <w:rsid w:val="000052D0"/>
    <w:rsid w:val="00007732"/>
    <w:rsid w:val="00011ACE"/>
    <w:rsid w:val="00013B51"/>
    <w:rsid w:val="00014697"/>
    <w:rsid w:val="00020E71"/>
    <w:rsid w:val="00022E91"/>
    <w:rsid w:val="00023C4E"/>
    <w:rsid w:val="00026103"/>
    <w:rsid w:val="00026CCC"/>
    <w:rsid w:val="00030F2F"/>
    <w:rsid w:val="00032245"/>
    <w:rsid w:val="0003459A"/>
    <w:rsid w:val="00034C3F"/>
    <w:rsid w:val="00035E1C"/>
    <w:rsid w:val="00042B1C"/>
    <w:rsid w:val="000434AE"/>
    <w:rsid w:val="00044C7C"/>
    <w:rsid w:val="00046133"/>
    <w:rsid w:val="0004731B"/>
    <w:rsid w:val="00052999"/>
    <w:rsid w:val="00061800"/>
    <w:rsid w:val="00063076"/>
    <w:rsid w:val="00065184"/>
    <w:rsid w:val="00066322"/>
    <w:rsid w:val="00066A27"/>
    <w:rsid w:val="000672BA"/>
    <w:rsid w:val="000676A4"/>
    <w:rsid w:val="00067B98"/>
    <w:rsid w:val="000710E8"/>
    <w:rsid w:val="00071C06"/>
    <w:rsid w:val="00071C56"/>
    <w:rsid w:val="00073AAD"/>
    <w:rsid w:val="00074E58"/>
    <w:rsid w:val="000806CB"/>
    <w:rsid w:val="00083410"/>
    <w:rsid w:val="00085190"/>
    <w:rsid w:val="00087D9D"/>
    <w:rsid w:val="0009092B"/>
    <w:rsid w:val="000928E2"/>
    <w:rsid w:val="00093903"/>
    <w:rsid w:val="00093E94"/>
    <w:rsid w:val="00095241"/>
    <w:rsid w:val="0009613D"/>
    <w:rsid w:val="000A0B94"/>
    <w:rsid w:val="000A151B"/>
    <w:rsid w:val="000A58D0"/>
    <w:rsid w:val="000A65BA"/>
    <w:rsid w:val="000B0594"/>
    <w:rsid w:val="000B15EE"/>
    <w:rsid w:val="000B1D92"/>
    <w:rsid w:val="000B3D6A"/>
    <w:rsid w:val="000C1011"/>
    <w:rsid w:val="000C199C"/>
    <w:rsid w:val="000C1A38"/>
    <w:rsid w:val="000C2961"/>
    <w:rsid w:val="000C5092"/>
    <w:rsid w:val="000D2672"/>
    <w:rsid w:val="000D26F4"/>
    <w:rsid w:val="000D44B0"/>
    <w:rsid w:val="000D52DC"/>
    <w:rsid w:val="000D532C"/>
    <w:rsid w:val="000D5BD3"/>
    <w:rsid w:val="000D7490"/>
    <w:rsid w:val="000D7DF5"/>
    <w:rsid w:val="000E27E3"/>
    <w:rsid w:val="000E43ED"/>
    <w:rsid w:val="000E448C"/>
    <w:rsid w:val="000E5715"/>
    <w:rsid w:val="000E5A87"/>
    <w:rsid w:val="000E7D63"/>
    <w:rsid w:val="00106EF2"/>
    <w:rsid w:val="00110439"/>
    <w:rsid w:val="00110584"/>
    <w:rsid w:val="00110B55"/>
    <w:rsid w:val="001115FB"/>
    <w:rsid w:val="001120F5"/>
    <w:rsid w:val="00113366"/>
    <w:rsid w:val="00114A6D"/>
    <w:rsid w:val="00116494"/>
    <w:rsid w:val="00117DB1"/>
    <w:rsid w:val="00120284"/>
    <w:rsid w:val="00120816"/>
    <w:rsid w:val="00120E54"/>
    <w:rsid w:val="00122F68"/>
    <w:rsid w:val="00123157"/>
    <w:rsid w:val="00123270"/>
    <w:rsid w:val="00130CB0"/>
    <w:rsid w:val="00132B1E"/>
    <w:rsid w:val="0013447F"/>
    <w:rsid w:val="0014076F"/>
    <w:rsid w:val="0014285C"/>
    <w:rsid w:val="00145C18"/>
    <w:rsid w:val="00145D74"/>
    <w:rsid w:val="00147CB2"/>
    <w:rsid w:val="00151FF8"/>
    <w:rsid w:val="00152E14"/>
    <w:rsid w:val="00153B70"/>
    <w:rsid w:val="00160B3A"/>
    <w:rsid w:val="00164748"/>
    <w:rsid w:val="00164B55"/>
    <w:rsid w:val="00167570"/>
    <w:rsid w:val="00170BDE"/>
    <w:rsid w:val="00174066"/>
    <w:rsid w:val="00174619"/>
    <w:rsid w:val="00174F7B"/>
    <w:rsid w:val="00177018"/>
    <w:rsid w:val="001775A0"/>
    <w:rsid w:val="00181183"/>
    <w:rsid w:val="00182FA8"/>
    <w:rsid w:val="00183DAC"/>
    <w:rsid w:val="00184A27"/>
    <w:rsid w:val="00185012"/>
    <w:rsid w:val="00187AA4"/>
    <w:rsid w:val="001914CE"/>
    <w:rsid w:val="001968EC"/>
    <w:rsid w:val="00196FE2"/>
    <w:rsid w:val="001A4704"/>
    <w:rsid w:val="001A59EC"/>
    <w:rsid w:val="001A6745"/>
    <w:rsid w:val="001B43A9"/>
    <w:rsid w:val="001B494D"/>
    <w:rsid w:val="001B4CC8"/>
    <w:rsid w:val="001B4DD4"/>
    <w:rsid w:val="001B5122"/>
    <w:rsid w:val="001B6734"/>
    <w:rsid w:val="001C029E"/>
    <w:rsid w:val="001D0169"/>
    <w:rsid w:val="001D0640"/>
    <w:rsid w:val="001D410C"/>
    <w:rsid w:val="001D4D2C"/>
    <w:rsid w:val="001D4E10"/>
    <w:rsid w:val="001D650B"/>
    <w:rsid w:val="001E0121"/>
    <w:rsid w:val="001E2C3B"/>
    <w:rsid w:val="001F0FB2"/>
    <w:rsid w:val="001F14C2"/>
    <w:rsid w:val="001F24C1"/>
    <w:rsid w:val="001F301B"/>
    <w:rsid w:val="001F36E4"/>
    <w:rsid w:val="001F62CD"/>
    <w:rsid w:val="0020042F"/>
    <w:rsid w:val="00202AC6"/>
    <w:rsid w:val="00207FAA"/>
    <w:rsid w:val="002108DD"/>
    <w:rsid w:val="0021200E"/>
    <w:rsid w:val="00212C6A"/>
    <w:rsid w:val="00222812"/>
    <w:rsid w:val="002238D0"/>
    <w:rsid w:val="00224F4A"/>
    <w:rsid w:val="00225D63"/>
    <w:rsid w:val="00226473"/>
    <w:rsid w:val="00235E64"/>
    <w:rsid w:val="00236AB2"/>
    <w:rsid w:val="0024050A"/>
    <w:rsid w:val="00242555"/>
    <w:rsid w:val="00244C14"/>
    <w:rsid w:val="0024566E"/>
    <w:rsid w:val="00245BA0"/>
    <w:rsid w:val="00245D04"/>
    <w:rsid w:val="00247057"/>
    <w:rsid w:val="002507B1"/>
    <w:rsid w:val="00251144"/>
    <w:rsid w:val="00253156"/>
    <w:rsid w:val="00253ED9"/>
    <w:rsid w:val="002548B9"/>
    <w:rsid w:val="00255D64"/>
    <w:rsid w:val="0026357D"/>
    <w:rsid w:val="0026460D"/>
    <w:rsid w:val="00264805"/>
    <w:rsid w:val="00273C65"/>
    <w:rsid w:val="00274587"/>
    <w:rsid w:val="00274A54"/>
    <w:rsid w:val="002752E6"/>
    <w:rsid w:val="00276047"/>
    <w:rsid w:val="002760EF"/>
    <w:rsid w:val="0028018F"/>
    <w:rsid w:val="002850D1"/>
    <w:rsid w:val="00286C00"/>
    <w:rsid w:val="00290208"/>
    <w:rsid w:val="00293EB3"/>
    <w:rsid w:val="002948CF"/>
    <w:rsid w:val="00297931"/>
    <w:rsid w:val="002A355A"/>
    <w:rsid w:val="002A376F"/>
    <w:rsid w:val="002A78C6"/>
    <w:rsid w:val="002B0330"/>
    <w:rsid w:val="002B2F1E"/>
    <w:rsid w:val="002B4ED3"/>
    <w:rsid w:val="002C34DB"/>
    <w:rsid w:val="002C486C"/>
    <w:rsid w:val="002C49CD"/>
    <w:rsid w:val="002C4BD3"/>
    <w:rsid w:val="002C5206"/>
    <w:rsid w:val="002D066D"/>
    <w:rsid w:val="002D20F6"/>
    <w:rsid w:val="002D2343"/>
    <w:rsid w:val="002D38C8"/>
    <w:rsid w:val="002D7BCF"/>
    <w:rsid w:val="002E49AA"/>
    <w:rsid w:val="002E5A6C"/>
    <w:rsid w:val="002E64AC"/>
    <w:rsid w:val="002E7E2F"/>
    <w:rsid w:val="002F24C9"/>
    <w:rsid w:val="002F3093"/>
    <w:rsid w:val="002F49E6"/>
    <w:rsid w:val="002F7ECC"/>
    <w:rsid w:val="003021D2"/>
    <w:rsid w:val="00302A43"/>
    <w:rsid w:val="0030590C"/>
    <w:rsid w:val="003063BC"/>
    <w:rsid w:val="003120CC"/>
    <w:rsid w:val="00312DD4"/>
    <w:rsid w:val="00313266"/>
    <w:rsid w:val="003143DA"/>
    <w:rsid w:val="003208C1"/>
    <w:rsid w:val="00321008"/>
    <w:rsid w:val="0032388F"/>
    <w:rsid w:val="003325AE"/>
    <w:rsid w:val="003344B1"/>
    <w:rsid w:val="00334E98"/>
    <w:rsid w:val="00344A2D"/>
    <w:rsid w:val="00346A52"/>
    <w:rsid w:val="00347C2F"/>
    <w:rsid w:val="0035167A"/>
    <w:rsid w:val="003543CE"/>
    <w:rsid w:val="00354520"/>
    <w:rsid w:val="00356ED2"/>
    <w:rsid w:val="00370757"/>
    <w:rsid w:val="00371DF6"/>
    <w:rsid w:val="0037330E"/>
    <w:rsid w:val="0037384F"/>
    <w:rsid w:val="00374C6A"/>
    <w:rsid w:val="00374DC4"/>
    <w:rsid w:val="00377090"/>
    <w:rsid w:val="00377847"/>
    <w:rsid w:val="00381965"/>
    <w:rsid w:val="003875D6"/>
    <w:rsid w:val="003907B5"/>
    <w:rsid w:val="00390E75"/>
    <w:rsid w:val="00394BE0"/>
    <w:rsid w:val="00397DBD"/>
    <w:rsid w:val="003A21B9"/>
    <w:rsid w:val="003A438F"/>
    <w:rsid w:val="003A4734"/>
    <w:rsid w:val="003A484E"/>
    <w:rsid w:val="003B25B6"/>
    <w:rsid w:val="003B68D0"/>
    <w:rsid w:val="003C0656"/>
    <w:rsid w:val="003C4698"/>
    <w:rsid w:val="003C69F5"/>
    <w:rsid w:val="003D5670"/>
    <w:rsid w:val="003D71A4"/>
    <w:rsid w:val="003E4FE9"/>
    <w:rsid w:val="003E7B50"/>
    <w:rsid w:val="003F0627"/>
    <w:rsid w:val="003F073A"/>
    <w:rsid w:val="003F5DBD"/>
    <w:rsid w:val="003F6629"/>
    <w:rsid w:val="004012CA"/>
    <w:rsid w:val="00403688"/>
    <w:rsid w:val="00404A1F"/>
    <w:rsid w:val="004063BF"/>
    <w:rsid w:val="00411A82"/>
    <w:rsid w:val="004170AC"/>
    <w:rsid w:val="004225E4"/>
    <w:rsid w:val="0043038E"/>
    <w:rsid w:val="004305A8"/>
    <w:rsid w:val="004328D9"/>
    <w:rsid w:val="00433013"/>
    <w:rsid w:val="00437ECB"/>
    <w:rsid w:val="00443529"/>
    <w:rsid w:val="00446B34"/>
    <w:rsid w:val="00447347"/>
    <w:rsid w:val="004531BE"/>
    <w:rsid w:val="0045327E"/>
    <w:rsid w:val="004539DA"/>
    <w:rsid w:val="00454653"/>
    <w:rsid w:val="00457108"/>
    <w:rsid w:val="00462C78"/>
    <w:rsid w:val="00462D0E"/>
    <w:rsid w:val="00464186"/>
    <w:rsid w:val="00465BF3"/>
    <w:rsid w:val="004678F3"/>
    <w:rsid w:val="00467DAD"/>
    <w:rsid w:val="004706BB"/>
    <w:rsid w:val="004709C4"/>
    <w:rsid w:val="00472944"/>
    <w:rsid w:val="00473A26"/>
    <w:rsid w:val="00475E53"/>
    <w:rsid w:val="00484DD1"/>
    <w:rsid w:val="004851F2"/>
    <w:rsid w:val="004857DB"/>
    <w:rsid w:val="004858B2"/>
    <w:rsid w:val="00492C2D"/>
    <w:rsid w:val="004952D1"/>
    <w:rsid w:val="00495425"/>
    <w:rsid w:val="004A1AF1"/>
    <w:rsid w:val="004A1FE0"/>
    <w:rsid w:val="004A33B2"/>
    <w:rsid w:val="004A4878"/>
    <w:rsid w:val="004A7CD4"/>
    <w:rsid w:val="004A7E20"/>
    <w:rsid w:val="004B0FEB"/>
    <w:rsid w:val="004B4816"/>
    <w:rsid w:val="004B5D04"/>
    <w:rsid w:val="004B7D14"/>
    <w:rsid w:val="004C267C"/>
    <w:rsid w:val="004C2B19"/>
    <w:rsid w:val="004C6DD5"/>
    <w:rsid w:val="004D2527"/>
    <w:rsid w:val="004E0FBE"/>
    <w:rsid w:val="004E2811"/>
    <w:rsid w:val="004E4C63"/>
    <w:rsid w:val="004E6A64"/>
    <w:rsid w:val="004F4B1D"/>
    <w:rsid w:val="004F5468"/>
    <w:rsid w:val="004F69D2"/>
    <w:rsid w:val="005018FD"/>
    <w:rsid w:val="005064D4"/>
    <w:rsid w:val="00512E45"/>
    <w:rsid w:val="00514289"/>
    <w:rsid w:val="00525BC0"/>
    <w:rsid w:val="0052729A"/>
    <w:rsid w:val="005301EF"/>
    <w:rsid w:val="00530E40"/>
    <w:rsid w:val="00532136"/>
    <w:rsid w:val="005353F7"/>
    <w:rsid w:val="00536480"/>
    <w:rsid w:val="00536DF5"/>
    <w:rsid w:val="00543FE8"/>
    <w:rsid w:val="0054513E"/>
    <w:rsid w:val="005458AF"/>
    <w:rsid w:val="005464E0"/>
    <w:rsid w:val="00546F5A"/>
    <w:rsid w:val="00552323"/>
    <w:rsid w:val="005558EA"/>
    <w:rsid w:val="00561565"/>
    <w:rsid w:val="005618D3"/>
    <w:rsid w:val="00563881"/>
    <w:rsid w:val="00565255"/>
    <w:rsid w:val="00572338"/>
    <w:rsid w:val="00572A06"/>
    <w:rsid w:val="00573479"/>
    <w:rsid w:val="005734CF"/>
    <w:rsid w:val="005739F7"/>
    <w:rsid w:val="00574175"/>
    <w:rsid w:val="00574734"/>
    <w:rsid w:val="0057526C"/>
    <w:rsid w:val="0058002C"/>
    <w:rsid w:val="00581AAC"/>
    <w:rsid w:val="0058213B"/>
    <w:rsid w:val="00582E51"/>
    <w:rsid w:val="005850D8"/>
    <w:rsid w:val="00586DCD"/>
    <w:rsid w:val="00587DE9"/>
    <w:rsid w:val="00592B51"/>
    <w:rsid w:val="005948DB"/>
    <w:rsid w:val="00595171"/>
    <w:rsid w:val="00595460"/>
    <w:rsid w:val="00596DBD"/>
    <w:rsid w:val="005A6455"/>
    <w:rsid w:val="005A7F8C"/>
    <w:rsid w:val="005B0BD0"/>
    <w:rsid w:val="005B4C5F"/>
    <w:rsid w:val="005B6FC9"/>
    <w:rsid w:val="005C5A50"/>
    <w:rsid w:val="005D0BC7"/>
    <w:rsid w:val="005D1E8D"/>
    <w:rsid w:val="005D1EDF"/>
    <w:rsid w:val="005D2CED"/>
    <w:rsid w:val="005D5062"/>
    <w:rsid w:val="005D52B4"/>
    <w:rsid w:val="005E1014"/>
    <w:rsid w:val="005E1DF5"/>
    <w:rsid w:val="005E1F45"/>
    <w:rsid w:val="005E21EF"/>
    <w:rsid w:val="005E32E1"/>
    <w:rsid w:val="005E40AE"/>
    <w:rsid w:val="005E5E5E"/>
    <w:rsid w:val="005F4D9D"/>
    <w:rsid w:val="005F68FD"/>
    <w:rsid w:val="005F6954"/>
    <w:rsid w:val="005F726E"/>
    <w:rsid w:val="005F7EA4"/>
    <w:rsid w:val="00601A51"/>
    <w:rsid w:val="00606007"/>
    <w:rsid w:val="006065AA"/>
    <w:rsid w:val="0061624C"/>
    <w:rsid w:val="00617A32"/>
    <w:rsid w:val="00622FBA"/>
    <w:rsid w:val="00623C1D"/>
    <w:rsid w:val="00624317"/>
    <w:rsid w:val="006256E6"/>
    <w:rsid w:val="00632188"/>
    <w:rsid w:val="0063239D"/>
    <w:rsid w:val="00635399"/>
    <w:rsid w:val="006355FA"/>
    <w:rsid w:val="0064040C"/>
    <w:rsid w:val="00640A6B"/>
    <w:rsid w:val="0064570E"/>
    <w:rsid w:val="00651C23"/>
    <w:rsid w:val="00661948"/>
    <w:rsid w:val="00662175"/>
    <w:rsid w:val="006626AC"/>
    <w:rsid w:val="0066347C"/>
    <w:rsid w:val="00665039"/>
    <w:rsid w:val="00670027"/>
    <w:rsid w:val="006700D7"/>
    <w:rsid w:val="00670458"/>
    <w:rsid w:val="006775EB"/>
    <w:rsid w:val="00681085"/>
    <w:rsid w:val="00681BDF"/>
    <w:rsid w:val="006822F7"/>
    <w:rsid w:val="00687D75"/>
    <w:rsid w:val="006909F0"/>
    <w:rsid w:val="006917B9"/>
    <w:rsid w:val="00693A80"/>
    <w:rsid w:val="006941E8"/>
    <w:rsid w:val="006949D2"/>
    <w:rsid w:val="00696F5B"/>
    <w:rsid w:val="00696FB1"/>
    <w:rsid w:val="00697E85"/>
    <w:rsid w:val="006A0756"/>
    <w:rsid w:val="006A0AB3"/>
    <w:rsid w:val="006A2DB4"/>
    <w:rsid w:val="006A4997"/>
    <w:rsid w:val="006A599D"/>
    <w:rsid w:val="006A5BDD"/>
    <w:rsid w:val="006B208E"/>
    <w:rsid w:val="006B2AD8"/>
    <w:rsid w:val="006B3161"/>
    <w:rsid w:val="006B3199"/>
    <w:rsid w:val="006B7B05"/>
    <w:rsid w:val="006C04A3"/>
    <w:rsid w:val="006C1A5D"/>
    <w:rsid w:val="006C43F2"/>
    <w:rsid w:val="006C4823"/>
    <w:rsid w:val="006C68D2"/>
    <w:rsid w:val="006C7725"/>
    <w:rsid w:val="006D3E46"/>
    <w:rsid w:val="006D4040"/>
    <w:rsid w:val="006D5153"/>
    <w:rsid w:val="006E169F"/>
    <w:rsid w:val="006E1D30"/>
    <w:rsid w:val="006E1E13"/>
    <w:rsid w:val="006E3AA3"/>
    <w:rsid w:val="006F0B7A"/>
    <w:rsid w:val="0070035E"/>
    <w:rsid w:val="007032D7"/>
    <w:rsid w:val="00704656"/>
    <w:rsid w:val="007054B5"/>
    <w:rsid w:val="00705F86"/>
    <w:rsid w:val="0070665F"/>
    <w:rsid w:val="0072153A"/>
    <w:rsid w:val="00722117"/>
    <w:rsid w:val="00722AEC"/>
    <w:rsid w:val="00723A86"/>
    <w:rsid w:val="00725764"/>
    <w:rsid w:val="0073101A"/>
    <w:rsid w:val="00732DF6"/>
    <w:rsid w:val="00734414"/>
    <w:rsid w:val="00740BB7"/>
    <w:rsid w:val="0074121C"/>
    <w:rsid w:val="007412CA"/>
    <w:rsid w:val="0074372C"/>
    <w:rsid w:val="007473FE"/>
    <w:rsid w:val="0074798F"/>
    <w:rsid w:val="00750342"/>
    <w:rsid w:val="007637C8"/>
    <w:rsid w:val="00763ACA"/>
    <w:rsid w:val="00764840"/>
    <w:rsid w:val="0076511E"/>
    <w:rsid w:val="00765562"/>
    <w:rsid w:val="00765DED"/>
    <w:rsid w:val="007661EA"/>
    <w:rsid w:val="007701BA"/>
    <w:rsid w:val="00770912"/>
    <w:rsid w:val="007710E9"/>
    <w:rsid w:val="007724BF"/>
    <w:rsid w:val="007734C2"/>
    <w:rsid w:val="007815E1"/>
    <w:rsid w:val="00781F87"/>
    <w:rsid w:val="00783904"/>
    <w:rsid w:val="0078571C"/>
    <w:rsid w:val="0079058D"/>
    <w:rsid w:val="00791101"/>
    <w:rsid w:val="00794B5C"/>
    <w:rsid w:val="0079592F"/>
    <w:rsid w:val="007A0677"/>
    <w:rsid w:val="007A3DD3"/>
    <w:rsid w:val="007A4427"/>
    <w:rsid w:val="007A4DFC"/>
    <w:rsid w:val="007A526B"/>
    <w:rsid w:val="007A7F1A"/>
    <w:rsid w:val="007B1108"/>
    <w:rsid w:val="007B20E6"/>
    <w:rsid w:val="007B60C4"/>
    <w:rsid w:val="007C0B76"/>
    <w:rsid w:val="007C5093"/>
    <w:rsid w:val="007C6D28"/>
    <w:rsid w:val="007D3132"/>
    <w:rsid w:val="007D3968"/>
    <w:rsid w:val="007E19A9"/>
    <w:rsid w:val="007E2202"/>
    <w:rsid w:val="007E4078"/>
    <w:rsid w:val="007F0004"/>
    <w:rsid w:val="007F0BDE"/>
    <w:rsid w:val="007F207F"/>
    <w:rsid w:val="007F55DA"/>
    <w:rsid w:val="007F7258"/>
    <w:rsid w:val="00803B5C"/>
    <w:rsid w:val="008061DD"/>
    <w:rsid w:val="00806598"/>
    <w:rsid w:val="00806EE6"/>
    <w:rsid w:val="00813DE2"/>
    <w:rsid w:val="0081708A"/>
    <w:rsid w:val="00820176"/>
    <w:rsid w:val="008214B3"/>
    <w:rsid w:val="008227D0"/>
    <w:rsid w:val="00823135"/>
    <w:rsid w:val="008235BD"/>
    <w:rsid w:val="00826734"/>
    <w:rsid w:val="0083019B"/>
    <w:rsid w:val="00831C59"/>
    <w:rsid w:val="00831C91"/>
    <w:rsid w:val="00832B6C"/>
    <w:rsid w:val="00833323"/>
    <w:rsid w:val="00833846"/>
    <w:rsid w:val="0083723B"/>
    <w:rsid w:val="008400B2"/>
    <w:rsid w:val="00844469"/>
    <w:rsid w:val="00844AE5"/>
    <w:rsid w:val="00851252"/>
    <w:rsid w:val="00853D51"/>
    <w:rsid w:val="00854631"/>
    <w:rsid w:val="008608B2"/>
    <w:rsid w:val="00860BD9"/>
    <w:rsid w:val="00863190"/>
    <w:rsid w:val="00864FFE"/>
    <w:rsid w:val="00866329"/>
    <w:rsid w:val="008670DC"/>
    <w:rsid w:val="008718BA"/>
    <w:rsid w:val="00871C22"/>
    <w:rsid w:val="0087375B"/>
    <w:rsid w:val="00873CBE"/>
    <w:rsid w:val="008749E1"/>
    <w:rsid w:val="008765F1"/>
    <w:rsid w:val="00876FA9"/>
    <w:rsid w:val="00882053"/>
    <w:rsid w:val="008832F4"/>
    <w:rsid w:val="00887183"/>
    <w:rsid w:val="008904D3"/>
    <w:rsid w:val="00890D5E"/>
    <w:rsid w:val="00895253"/>
    <w:rsid w:val="00895FB9"/>
    <w:rsid w:val="00896B92"/>
    <w:rsid w:val="008A2EE1"/>
    <w:rsid w:val="008B127E"/>
    <w:rsid w:val="008B1FED"/>
    <w:rsid w:val="008B59B7"/>
    <w:rsid w:val="008C05B9"/>
    <w:rsid w:val="008C5B17"/>
    <w:rsid w:val="008C5F2E"/>
    <w:rsid w:val="008C613C"/>
    <w:rsid w:val="008C7CF1"/>
    <w:rsid w:val="008D5A9C"/>
    <w:rsid w:val="008D614A"/>
    <w:rsid w:val="008E12AD"/>
    <w:rsid w:val="008E2F27"/>
    <w:rsid w:val="008E3046"/>
    <w:rsid w:val="008E306B"/>
    <w:rsid w:val="008E5DED"/>
    <w:rsid w:val="008F0004"/>
    <w:rsid w:val="008F1CA7"/>
    <w:rsid w:val="008F206C"/>
    <w:rsid w:val="008F289D"/>
    <w:rsid w:val="008F4823"/>
    <w:rsid w:val="008F6B74"/>
    <w:rsid w:val="009005FF"/>
    <w:rsid w:val="00902AA8"/>
    <w:rsid w:val="00903171"/>
    <w:rsid w:val="009069A9"/>
    <w:rsid w:val="0090716B"/>
    <w:rsid w:val="009144D4"/>
    <w:rsid w:val="00915FB0"/>
    <w:rsid w:val="00920252"/>
    <w:rsid w:val="00924515"/>
    <w:rsid w:val="00924BB9"/>
    <w:rsid w:val="009260E4"/>
    <w:rsid w:val="009264ED"/>
    <w:rsid w:val="00930CF6"/>
    <w:rsid w:val="00932F92"/>
    <w:rsid w:val="009334BA"/>
    <w:rsid w:val="00934A16"/>
    <w:rsid w:val="0094334B"/>
    <w:rsid w:val="00944C11"/>
    <w:rsid w:val="00953890"/>
    <w:rsid w:val="00953CCD"/>
    <w:rsid w:val="0095454F"/>
    <w:rsid w:val="009559A2"/>
    <w:rsid w:val="00955F69"/>
    <w:rsid w:val="00960C00"/>
    <w:rsid w:val="009619E0"/>
    <w:rsid w:val="00961C2D"/>
    <w:rsid w:val="0096436A"/>
    <w:rsid w:val="00965B26"/>
    <w:rsid w:val="00965DFC"/>
    <w:rsid w:val="00966A59"/>
    <w:rsid w:val="00966B7B"/>
    <w:rsid w:val="00967AE4"/>
    <w:rsid w:val="00972E3E"/>
    <w:rsid w:val="009733F6"/>
    <w:rsid w:val="009752DF"/>
    <w:rsid w:val="00975727"/>
    <w:rsid w:val="00975BEF"/>
    <w:rsid w:val="009764DF"/>
    <w:rsid w:val="00983888"/>
    <w:rsid w:val="00984526"/>
    <w:rsid w:val="00985D1E"/>
    <w:rsid w:val="009866B3"/>
    <w:rsid w:val="00994551"/>
    <w:rsid w:val="00995110"/>
    <w:rsid w:val="00995E8D"/>
    <w:rsid w:val="00997EBB"/>
    <w:rsid w:val="009A01CE"/>
    <w:rsid w:val="009A37E9"/>
    <w:rsid w:val="009A3FAF"/>
    <w:rsid w:val="009B0E5F"/>
    <w:rsid w:val="009B64F8"/>
    <w:rsid w:val="009B6BFC"/>
    <w:rsid w:val="009C22F8"/>
    <w:rsid w:val="009C33ED"/>
    <w:rsid w:val="009C532D"/>
    <w:rsid w:val="009C7BBA"/>
    <w:rsid w:val="009D04DE"/>
    <w:rsid w:val="009D0890"/>
    <w:rsid w:val="009D2DC1"/>
    <w:rsid w:val="009D6C9A"/>
    <w:rsid w:val="009E0DC0"/>
    <w:rsid w:val="009E2CD5"/>
    <w:rsid w:val="009E4289"/>
    <w:rsid w:val="009F1493"/>
    <w:rsid w:val="009F1497"/>
    <w:rsid w:val="009F16A4"/>
    <w:rsid w:val="009F16A6"/>
    <w:rsid w:val="009F25B0"/>
    <w:rsid w:val="009F62BE"/>
    <w:rsid w:val="009F674F"/>
    <w:rsid w:val="009F6DF4"/>
    <w:rsid w:val="009F75DC"/>
    <w:rsid w:val="00A00408"/>
    <w:rsid w:val="00A01A04"/>
    <w:rsid w:val="00A01F73"/>
    <w:rsid w:val="00A0363D"/>
    <w:rsid w:val="00A1010C"/>
    <w:rsid w:val="00A1041E"/>
    <w:rsid w:val="00A13FA3"/>
    <w:rsid w:val="00A144A2"/>
    <w:rsid w:val="00A14C24"/>
    <w:rsid w:val="00A14F0A"/>
    <w:rsid w:val="00A15318"/>
    <w:rsid w:val="00A20BA5"/>
    <w:rsid w:val="00A23052"/>
    <w:rsid w:val="00A23106"/>
    <w:rsid w:val="00A23AE5"/>
    <w:rsid w:val="00A25956"/>
    <w:rsid w:val="00A27EE0"/>
    <w:rsid w:val="00A30B66"/>
    <w:rsid w:val="00A30E4E"/>
    <w:rsid w:val="00A30FE4"/>
    <w:rsid w:val="00A3157E"/>
    <w:rsid w:val="00A33C16"/>
    <w:rsid w:val="00A34362"/>
    <w:rsid w:val="00A372AE"/>
    <w:rsid w:val="00A405C1"/>
    <w:rsid w:val="00A41065"/>
    <w:rsid w:val="00A417BE"/>
    <w:rsid w:val="00A41CF6"/>
    <w:rsid w:val="00A422DC"/>
    <w:rsid w:val="00A44B64"/>
    <w:rsid w:val="00A44DB3"/>
    <w:rsid w:val="00A457BB"/>
    <w:rsid w:val="00A4779F"/>
    <w:rsid w:val="00A5066F"/>
    <w:rsid w:val="00A51A6B"/>
    <w:rsid w:val="00A5280A"/>
    <w:rsid w:val="00A530EF"/>
    <w:rsid w:val="00A536A5"/>
    <w:rsid w:val="00A544A1"/>
    <w:rsid w:val="00A60B3E"/>
    <w:rsid w:val="00A60C55"/>
    <w:rsid w:val="00A6121C"/>
    <w:rsid w:val="00A62B16"/>
    <w:rsid w:val="00A62DB4"/>
    <w:rsid w:val="00A64601"/>
    <w:rsid w:val="00A66A09"/>
    <w:rsid w:val="00A66A99"/>
    <w:rsid w:val="00A71C9F"/>
    <w:rsid w:val="00A73B71"/>
    <w:rsid w:val="00A824B9"/>
    <w:rsid w:val="00A82852"/>
    <w:rsid w:val="00A84E34"/>
    <w:rsid w:val="00A86176"/>
    <w:rsid w:val="00A90B13"/>
    <w:rsid w:val="00A913E5"/>
    <w:rsid w:val="00A95EB5"/>
    <w:rsid w:val="00A96BCC"/>
    <w:rsid w:val="00AA1F36"/>
    <w:rsid w:val="00AA5C42"/>
    <w:rsid w:val="00AB5559"/>
    <w:rsid w:val="00AC1F21"/>
    <w:rsid w:val="00AC4576"/>
    <w:rsid w:val="00AC4E69"/>
    <w:rsid w:val="00AC659E"/>
    <w:rsid w:val="00AC7BA4"/>
    <w:rsid w:val="00AD13B1"/>
    <w:rsid w:val="00AD3897"/>
    <w:rsid w:val="00AD7627"/>
    <w:rsid w:val="00AD7965"/>
    <w:rsid w:val="00AE007A"/>
    <w:rsid w:val="00AE1FD2"/>
    <w:rsid w:val="00AE395F"/>
    <w:rsid w:val="00AE3CCF"/>
    <w:rsid w:val="00AE3E15"/>
    <w:rsid w:val="00AE4F70"/>
    <w:rsid w:val="00AE549A"/>
    <w:rsid w:val="00AE747F"/>
    <w:rsid w:val="00B1314B"/>
    <w:rsid w:val="00B17B67"/>
    <w:rsid w:val="00B17F04"/>
    <w:rsid w:val="00B210FF"/>
    <w:rsid w:val="00B2180E"/>
    <w:rsid w:val="00B26B13"/>
    <w:rsid w:val="00B26CF0"/>
    <w:rsid w:val="00B27513"/>
    <w:rsid w:val="00B33F3C"/>
    <w:rsid w:val="00B36BBD"/>
    <w:rsid w:val="00B40156"/>
    <w:rsid w:val="00B41424"/>
    <w:rsid w:val="00B41474"/>
    <w:rsid w:val="00B41A34"/>
    <w:rsid w:val="00B45201"/>
    <w:rsid w:val="00B5253C"/>
    <w:rsid w:val="00B55254"/>
    <w:rsid w:val="00B567F7"/>
    <w:rsid w:val="00B575D2"/>
    <w:rsid w:val="00B64AF8"/>
    <w:rsid w:val="00B65F48"/>
    <w:rsid w:val="00B67C42"/>
    <w:rsid w:val="00B70276"/>
    <w:rsid w:val="00B70F94"/>
    <w:rsid w:val="00B72420"/>
    <w:rsid w:val="00B76593"/>
    <w:rsid w:val="00B832AE"/>
    <w:rsid w:val="00B83DBE"/>
    <w:rsid w:val="00B84CC1"/>
    <w:rsid w:val="00B861C3"/>
    <w:rsid w:val="00B86919"/>
    <w:rsid w:val="00B91971"/>
    <w:rsid w:val="00B92455"/>
    <w:rsid w:val="00B92614"/>
    <w:rsid w:val="00B93B14"/>
    <w:rsid w:val="00B94DD4"/>
    <w:rsid w:val="00B97DC1"/>
    <w:rsid w:val="00BA25DD"/>
    <w:rsid w:val="00BA4A10"/>
    <w:rsid w:val="00BA50FB"/>
    <w:rsid w:val="00BA7250"/>
    <w:rsid w:val="00BB0C33"/>
    <w:rsid w:val="00BB12AE"/>
    <w:rsid w:val="00BB4EF0"/>
    <w:rsid w:val="00BB56F0"/>
    <w:rsid w:val="00BB63F8"/>
    <w:rsid w:val="00BB7EAC"/>
    <w:rsid w:val="00BC19BE"/>
    <w:rsid w:val="00BC27B3"/>
    <w:rsid w:val="00BC2A64"/>
    <w:rsid w:val="00BC2EAB"/>
    <w:rsid w:val="00BC5A49"/>
    <w:rsid w:val="00BC5BAB"/>
    <w:rsid w:val="00BD08F5"/>
    <w:rsid w:val="00BD2D6F"/>
    <w:rsid w:val="00BD3543"/>
    <w:rsid w:val="00BE5DD6"/>
    <w:rsid w:val="00BE6CB6"/>
    <w:rsid w:val="00BF2EB6"/>
    <w:rsid w:val="00BF4D22"/>
    <w:rsid w:val="00BF5244"/>
    <w:rsid w:val="00BF5ABE"/>
    <w:rsid w:val="00C0106E"/>
    <w:rsid w:val="00C01C01"/>
    <w:rsid w:val="00C02359"/>
    <w:rsid w:val="00C10299"/>
    <w:rsid w:val="00C11D42"/>
    <w:rsid w:val="00C24261"/>
    <w:rsid w:val="00C24E0F"/>
    <w:rsid w:val="00C257F3"/>
    <w:rsid w:val="00C368D6"/>
    <w:rsid w:val="00C36D28"/>
    <w:rsid w:val="00C373F3"/>
    <w:rsid w:val="00C37C9A"/>
    <w:rsid w:val="00C40F2E"/>
    <w:rsid w:val="00C41784"/>
    <w:rsid w:val="00C4205D"/>
    <w:rsid w:val="00C47E65"/>
    <w:rsid w:val="00C63A2F"/>
    <w:rsid w:val="00C651A5"/>
    <w:rsid w:val="00C67CBD"/>
    <w:rsid w:val="00C702D8"/>
    <w:rsid w:val="00C703B5"/>
    <w:rsid w:val="00C7139F"/>
    <w:rsid w:val="00C71A11"/>
    <w:rsid w:val="00C7341E"/>
    <w:rsid w:val="00C77C2E"/>
    <w:rsid w:val="00C80203"/>
    <w:rsid w:val="00C840E7"/>
    <w:rsid w:val="00C86351"/>
    <w:rsid w:val="00C90294"/>
    <w:rsid w:val="00C916D1"/>
    <w:rsid w:val="00C91C8A"/>
    <w:rsid w:val="00C955D8"/>
    <w:rsid w:val="00C97530"/>
    <w:rsid w:val="00CA4BEF"/>
    <w:rsid w:val="00CA57B4"/>
    <w:rsid w:val="00CA64C5"/>
    <w:rsid w:val="00CB0AF9"/>
    <w:rsid w:val="00CB0CA6"/>
    <w:rsid w:val="00CB52BD"/>
    <w:rsid w:val="00CB666E"/>
    <w:rsid w:val="00CB733F"/>
    <w:rsid w:val="00CC46C0"/>
    <w:rsid w:val="00CD1DD3"/>
    <w:rsid w:val="00CD2FC5"/>
    <w:rsid w:val="00CD60C3"/>
    <w:rsid w:val="00CD6761"/>
    <w:rsid w:val="00CE4174"/>
    <w:rsid w:val="00CE4A18"/>
    <w:rsid w:val="00CF0CC7"/>
    <w:rsid w:val="00CF4C59"/>
    <w:rsid w:val="00CF600F"/>
    <w:rsid w:val="00D061A6"/>
    <w:rsid w:val="00D2078C"/>
    <w:rsid w:val="00D30B73"/>
    <w:rsid w:val="00D32AD1"/>
    <w:rsid w:val="00D36855"/>
    <w:rsid w:val="00D36A70"/>
    <w:rsid w:val="00D410EE"/>
    <w:rsid w:val="00D4343E"/>
    <w:rsid w:val="00D434FD"/>
    <w:rsid w:val="00D44CB0"/>
    <w:rsid w:val="00D45BE5"/>
    <w:rsid w:val="00D472AF"/>
    <w:rsid w:val="00D4732A"/>
    <w:rsid w:val="00D47949"/>
    <w:rsid w:val="00D55C61"/>
    <w:rsid w:val="00D55DB1"/>
    <w:rsid w:val="00D63538"/>
    <w:rsid w:val="00D733F4"/>
    <w:rsid w:val="00D86017"/>
    <w:rsid w:val="00D92256"/>
    <w:rsid w:val="00D92536"/>
    <w:rsid w:val="00D93A5C"/>
    <w:rsid w:val="00D958F8"/>
    <w:rsid w:val="00D95FCB"/>
    <w:rsid w:val="00D97763"/>
    <w:rsid w:val="00D97C99"/>
    <w:rsid w:val="00D97E8D"/>
    <w:rsid w:val="00DA16E5"/>
    <w:rsid w:val="00DA3CE0"/>
    <w:rsid w:val="00DB0895"/>
    <w:rsid w:val="00DB1F0A"/>
    <w:rsid w:val="00DB2E65"/>
    <w:rsid w:val="00DB6BFE"/>
    <w:rsid w:val="00DB6C8E"/>
    <w:rsid w:val="00DB7705"/>
    <w:rsid w:val="00DC1132"/>
    <w:rsid w:val="00DC19EC"/>
    <w:rsid w:val="00DC31DF"/>
    <w:rsid w:val="00DC3899"/>
    <w:rsid w:val="00DC50E9"/>
    <w:rsid w:val="00DC6969"/>
    <w:rsid w:val="00DC7F6F"/>
    <w:rsid w:val="00DD46BD"/>
    <w:rsid w:val="00DD4D3F"/>
    <w:rsid w:val="00DD594B"/>
    <w:rsid w:val="00DD720D"/>
    <w:rsid w:val="00DE3C06"/>
    <w:rsid w:val="00DE41EB"/>
    <w:rsid w:val="00DE46BF"/>
    <w:rsid w:val="00DE69B8"/>
    <w:rsid w:val="00DF131D"/>
    <w:rsid w:val="00DF1421"/>
    <w:rsid w:val="00DF1B84"/>
    <w:rsid w:val="00DF3E0E"/>
    <w:rsid w:val="00DF4424"/>
    <w:rsid w:val="00DF6B07"/>
    <w:rsid w:val="00E02DF0"/>
    <w:rsid w:val="00E0439C"/>
    <w:rsid w:val="00E07097"/>
    <w:rsid w:val="00E07451"/>
    <w:rsid w:val="00E1160C"/>
    <w:rsid w:val="00E12664"/>
    <w:rsid w:val="00E13FF9"/>
    <w:rsid w:val="00E155DA"/>
    <w:rsid w:val="00E159C4"/>
    <w:rsid w:val="00E17B62"/>
    <w:rsid w:val="00E2368E"/>
    <w:rsid w:val="00E2401D"/>
    <w:rsid w:val="00E2446D"/>
    <w:rsid w:val="00E25DDC"/>
    <w:rsid w:val="00E26F90"/>
    <w:rsid w:val="00E303A7"/>
    <w:rsid w:val="00E30640"/>
    <w:rsid w:val="00E30BC2"/>
    <w:rsid w:val="00E3393F"/>
    <w:rsid w:val="00E3504A"/>
    <w:rsid w:val="00E35195"/>
    <w:rsid w:val="00E35638"/>
    <w:rsid w:val="00E357CC"/>
    <w:rsid w:val="00E35A31"/>
    <w:rsid w:val="00E35E06"/>
    <w:rsid w:val="00E37A66"/>
    <w:rsid w:val="00E37C1C"/>
    <w:rsid w:val="00E40447"/>
    <w:rsid w:val="00E40D08"/>
    <w:rsid w:val="00E42049"/>
    <w:rsid w:val="00E43345"/>
    <w:rsid w:val="00E46A4E"/>
    <w:rsid w:val="00E5300D"/>
    <w:rsid w:val="00E53256"/>
    <w:rsid w:val="00E570F5"/>
    <w:rsid w:val="00E57BB3"/>
    <w:rsid w:val="00E6095A"/>
    <w:rsid w:val="00E624B4"/>
    <w:rsid w:val="00E63439"/>
    <w:rsid w:val="00E71353"/>
    <w:rsid w:val="00E812D0"/>
    <w:rsid w:val="00E84B5D"/>
    <w:rsid w:val="00E874B5"/>
    <w:rsid w:val="00E87C6D"/>
    <w:rsid w:val="00E908CC"/>
    <w:rsid w:val="00E90A93"/>
    <w:rsid w:val="00E940F0"/>
    <w:rsid w:val="00E94890"/>
    <w:rsid w:val="00E94985"/>
    <w:rsid w:val="00EA10A7"/>
    <w:rsid w:val="00EA2E95"/>
    <w:rsid w:val="00EA59CF"/>
    <w:rsid w:val="00EB0C70"/>
    <w:rsid w:val="00EB0CB1"/>
    <w:rsid w:val="00EB0E86"/>
    <w:rsid w:val="00EB5F00"/>
    <w:rsid w:val="00EC0095"/>
    <w:rsid w:val="00EC1DC5"/>
    <w:rsid w:val="00EC1FD0"/>
    <w:rsid w:val="00EC33BF"/>
    <w:rsid w:val="00EC5B74"/>
    <w:rsid w:val="00EC736A"/>
    <w:rsid w:val="00ED08FB"/>
    <w:rsid w:val="00ED228E"/>
    <w:rsid w:val="00ED29BB"/>
    <w:rsid w:val="00ED4FFA"/>
    <w:rsid w:val="00ED7C03"/>
    <w:rsid w:val="00EE00B9"/>
    <w:rsid w:val="00EE1188"/>
    <w:rsid w:val="00EE1DC8"/>
    <w:rsid w:val="00EE382E"/>
    <w:rsid w:val="00EE5571"/>
    <w:rsid w:val="00EF007F"/>
    <w:rsid w:val="00EF579F"/>
    <w:rsid w:val="00F01AB2"/>
    <w:rsid w:val="00F02AE0"/>
    <w:rsid w:val="00F02DD4"/>
    <w:rsid w:val="00F037D8"/>
    <w:rsid w:val="00F03AE2"/>
    <w:rsid w:val="00F05384"/>
    <w:rsid w:val="00F07039"/>
    <w:rsid w:val="00F07421"/>
    <w:rsid w:val="00F078E4"/>
    <w:rsid w:val="00F14AC7"/>
    <w:rsid w:val="00F1594B"/>
    <w:rsid w:val="00F2125C"/>
    <w:rsid w:val="00F2336F"/>
    <w:rsid w:val="00F23D4D"/>
    <w:rsid w:val="00F2589A"/>
    <w:rsid w:val="00F27138"/>
    <w:rsid w:val="00F27851"/>
    <w:rsid w:val="00F31257"/>
    <w:rsid w:val="00F3130B"/>
    <w:rsid w:val="00F340DF"/>
    <w:rsid w:val="00F44D6C"/>
    <w:rsid w:val="00F44F63"/>
    <w:rsid w:val="00F45BA0"/>
    <w:rsid w:val="00F47E58"/>
    <w:rsid w:val="00F5059D"/>
    <w:rsid w:val="00F51290"/>
    <w:rsid w:val="00F52285"/>
    <w:rsid w:val="00F52654"/>
    <w:rsid w:val="00F55B33"/>
    <w:rsid w:val="00F6017B"/>
    <w:rsid w:val="00F63AA8"/>
    <w:rsid w:val="00F6754A"/>
    <w:rsid w:val="00F71AE6"/>
    <w:rsid w:val="00F75052"/>
    <w:rsid w:val="00F85641"/>
    <w:rsid w:val="00F85D6D"/>
    <w:rsid w:val="00F91981"/>
    <w:rsid w:val="00F9280A"/>
    <w:rsid w:val="00F9284E"/>
    <w:rsid w:val="00F9584C"/>
    <w:rsid w:val="00F971AD"/>
    <w:rsid w:val="00F97700"/>
    <w:rsid w:val="00FA25CC"/>
    <w:rsid w:val="00FA4FF2"/>
    <w:rsid w:val="00FA7210"/>
    <w:rsid w:val="00FB19E9"/>
    <w:rsid w:val="00FB32BC"/>
    <w:rsid w:val="00FB3853"/>
    <w:rsid w:val="00FB41D9"/>
    <w:rsid w:val="00FB442A"/>
    <w:rsid w:val="00FB5E6C"/>
    <w:rsid w:val="00FC01E8"/>
    <w:rsid w:val="00FD197C"/>
    <w:rsid w:val="00FD1B95"/>
    <w:rsid w:val="00FD1FBA"/>
    <w:rsid w:val="00FD3561"/>
    <w:rsid w:val="00FD4359"/>
    <w:rsid w:val="00FD4474"/>
    <w:rsid w:val="00FD513E"/>
    <w:rsid w:val="00FD558B"/>
    <w:rsid w:val="00FD6A52"/>
    <w:rsid w:val="00FD722E"/>
    <w:rsid w:val="00FD7463"/>
    <w:rsid w:val="00FE4690"/>
    <w:rsid w:val="00FE5EC9"/>
    <w:rsid w:val="00FF0993"/>
    <w:rsid w:val="00FF17A8"/>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6560"/>
  <w15:chartTrackingRefBased/>
  <w15:docId w15:val="{8F21F592-3EE6-404D-AD2C-84692D833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ED2"/>
    <w:pPr>
      <w:keepNext/>
      <w:keepLines/>
      <w:spacing w:before="240" w:after="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uiPriority w:val="9"/>
    <w:unhideWhenUsed/>
    <w:qFormat/>
    <w:rsid w:val="0013447F"/>
    <w:pPr>
      <w:keepNext/>
      <w:keepLines/>
      <w:outlineLvl w:val="1"/>
    </w:pPr>
    <w:rPr>
      <w:rFonts w:eastAsiaTheme="majorEastAsia"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D6D"/>
    <w:pPr>
      <w:ind w:left="720"/>
      <w:contextualSpacing/>
    </w:pPr>
  </w:style>
  <w:style w:type="paragraph" w:styleId="Caption">
    <w:name w:val="caption"/>
    <w:basedOn w:val="Normal"/>
    <w:next w:val="Normal"/>
    <w:uiPriority w:val="35"/>
    <w:unhideWhenUsed/>
    <w:qFormat/>
    <w:rsid w:val="00A44B64"/>
    <w:pPr>
      <w:spacing w:after="200" w:line="240" w:lineRule="auto"/>
      <w:jc w:val="center"/>
    </w:pPr>
    <w:rPr>
      <w:iCs/>
      <w:sz w:val="20"/>
      <w:szCs w:val="18"/>
    </w:rPr>
  </w:style>
  <w:style w:type="character" w:styleId="Hyperlink">
    <w:name w:val="Hyperlink"/>
    <w:basedOn w:val="DefaultParagraphFont"/>
    <w:uiPriority w:val="99"/>
    <w:unhideWhenUsed/>
    <w:rsid w:val="007A7F1A"/>
    <w:rPr>
      <w:color w:val="0563C1" w:themeColor="hyperlink"/>
      <w:u w:val="single"/>
    </w:rPr>
  </w:style>
  <w:style w:type="character" w:customStyle="1" w:styleId="UnresolvedMention">
    <w:name w:val="Unresolved Mention"/>
    <w:basedOn w:val="DefaultParagraphFont"/>
    <w:uiPriority w:val="99"/>
    <w:semiHidden/>
    <w:unhideWhenUsed/>
    <w:rsid w:val="007A7F1A"/>
    <w:rPr>
      <w:color w:val="808080"/>
      <w:shd w:val="clear" w:color="auto" w:fill="E6E6E6"/>
    </w:rPr>
  </w:style>
  <w:style w:type="paragraph" w:styleId="Title">
    <w:name w:val="Title"/>
    <w:basedOn w:val="Normal"/>
    <w:next w:val="Normal"/>
    <w:link w:val="TitleChar"/>
    <w:uiPriority w:val="10"/>
    <w:qFormat/>
    <w:rsid w:val="00E303A7"/>
    <w:pPr>
      <w:spacing w:after="0" w:line="240" w:lineRule="auto"/>
      <w:contextualSpacing/>
      <w:jc w:val="center"/>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E303A7"/>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356ED2"/>
    <w:rPr>
      <w:rFonts w:asciiTheme="majorHAnsi" w:eastAsiaTheme="majorEastAsia" w:hAnsiTheme="majorHAnsi" w:cstheme="majorBidi"/>
      <w:b/>
      <w:sz w:val="48"/>
      <w:szCs w:val="32"/>
    </w:rPr>
  </w:style>
  <w:style w:type="paragraph" w:styleId="Date">
    <w:name w:val="Date"/>
    <w:basedOn w:val="Normal"/>
    <w:next w:val="Normal"/>
    <w:link w:val="DateChar"/>
    <w:uiPriority w:val="99"/>
    <w:semiHidden/>
    <w:unhideWhenUsed/>
    <w:rsid w:val="00EE5571"/>
  </w:style>
  <w:style w:type="character" w:customStyle="1" w:styleId="DateChar">
    <w:name w:val="Date Char"/>
    <w:basedOn w:val="DefaultParagraphFont"/>
    <w:link w:val="Date"/>
    <w:uiPriority w:val="99"/>
    <w:semiHidden/>
    <w:rsid w:val="00EE5571"/>
  </w:style>
  <w:style w:type="character" w:customStyle="1" w:styleId="Heading2Char">
    <w:name w:val="Heading 2 Char"/>
    <w:basedOn w:val="DefaultParagraphFont"/>
    <w:link w:val="Heading2"/>
    <w:uiPriority w:val="9"/>
    <w:rsid w:val="0013447F"/>
    <w:rPr>
      <w:rFonts w:eastAsiaTheme="majorEastAsia" w:cstheme="majorBidi"/>
      <w:color w:val="000000" w:themeColor="text1"/>
      <w:sz w:val="24"/>
      <w:szCs w:val="26"/>
    </w:rPr>
  </w:style>
  <w:style w:type="paragraph" w:styleId="Header">
    <w:name w:val="header"/>
    <w:basedOn w:val="Normal"/>
    <w:link w:val="HeaderChar"/>
    <w:uiPriority w:val="99"/>
    <w:unhideWhenUsed/>
    <w:rsid w:val="00E35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195"/>
  </w:style>
  <w:style w:type="paragraph" w:styleId="Footer">
    <w:name w:val="footer"/>
    <w:basedOn w:val="Normal"/>
    <w:link w:val="FooterChar"/>
    <w:uiPriority w:val="99"/>
    <w:unhideWhenUsed/>
    <w:rsid w:val="00E35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195"/>
  </w:style>
  <w:style w:type="paragraph" w:styleId="TOCHeading">
    <w:name w:val="TOC Heading"/>
    <w:basedOn w:val="Heading1"/>
    <w:next w:val="Normal"/>
    <w:uiPriority w:val="39"/>
    <w:unhideWhenUsed/>
    <w:qFormat/>
    <w:rsid w:val="00FA7210"/>
    <w:pPr>
      <w:outlineLvl w:val="9"/>
    </w:pPr>
    <w:rPr>
      <w:b w:val="0"/>
      <w:color w:val="2F5496" w:themeColor="accent1" w:themeShade="BF"/>
      <w:sz w:val="32"/>
      <w:lang w:eastAsia="en-US"/>
    </w:rPr>
  </w:style>
  <w:style w:type="paragraph" w:styleId="TOC1">
    <w:name w:val="toc 1"/>
    <w:basedOn w:val="Normal"/>
    <w:next w:val="Normal"/>
    <w:autoRedefine/>
    <w:uiPriority w:val="39"/>
    <w:unhideWhenUsed/>
    <w:rsid w:val="00356ED2"/>
    <w:pPr>
      <w:spacing w:after="100"/>
    </w:pPr>
    <w:rPr>
      <w:b/>
      <w:sz w:val="24"/>
    </w:rPr>
  </w:style>
  <w:style w:type="paragraph" w:styleId="TOC2">
    <w:name w:val="toc 2"/>
    <w:basedOn w:val="Normal"/>
    <w:next w:val="Normal"/>
    <w:autoRedefine/>
    <w:uiPriority w:val="39"/>
    <w:unhideWhenUsed/>
    <w:rsid w:val="00FA7210"/>
    <w:pPr>
      <w:spacing w:after="100"/>
      <w:ind w:left="220"/>
    </w:pPr>
  </w:style>
  <w:style w:type="character" w:styleId="CommentReference">
    <w:name w:val="annotation reference"/>
    <w:basedOn w:val="DefaultParagraphFont"/>
    <w:uiPriority w:val="99"/>
    <w:semiHidden/>
    <w:unhideWhenUsed/>
    <w:rsid w:val="00264805"/>
    <w:rPr>
      <w:sz w:val="16"/>
      <w:szCs w:val="16"/>
    </w:rPr>
  </w:style>
  <w:style w:type="paragraph" w:styleId="CommentText">
    <w:name w:val="annotation text"/>
    <w:basedOn w:val="Normal"/>
    <w:link w:val="CommentTextChar"/>
    <w:uiPriority w:val="99"/>
    <w:semiHidden/>
    <w:unhideWhenUsed/>
    <w:rsid w:val="00264805"/>
    <w:pPr>
      <w:spacing w:line="240" w:lineRule="auto"/>
    </w:pPr>
    <w:rPr>
      <w:sz w:val="20"/>
      <w:szCs w:val="20"/>
    </w:rPr>
  </w:style>
  <w:style w:type="character" w:customStyle="1" w:styleId="CommentTextChar">
    <w:name w:val="Comment Text Char"/>
    <w:basedOn w:val="DefaultParagraphFont"/>
    <w:link w:val="CommentText"/>
    <w:uiPriority w:val="99"/>
    <w:semiHidden/>
    <w:rsid w:val="00264805"/>
    <w:rPr>
      <w:sz w:val="20"/>
      <w:szCs w:val="20"/>
    </w:rPr>
  </w:style>
  <w:style w:type="paragraph" w:styleId="CommentSubject">
    <w:name w:val="annotation subject"/>
    <w:basedOn w:val="CommentText"/>
    <w:next w:val="CommentText"/>
    <w:link w:val="CommentSubjectChar"/>
    <w:uiPriority w:val="99"/>
    <w:semiHidden/>
    <w:unhideWhenUsed/>
    <w:rsid w:val="00264805"/>
    <w:rPr>
      <w:b/>
      <w:bCs/>
    </w:rPr>
  </w:style>
  <w:style w:type="character" w:customStyle="1" w:styleId="CommentSubjectChar">
    <w:name w:val="Comment Subject Char"/>
    <w:basedOn w:val="CommentTextChar"/>
    <w:link w:val="CommentSubject"/>
    <w:uiPriority w:val="99"/>
    <w:semiHidden/>
    <w:rsid w:val="00264805"/>
    <w:rPr>
      <w:b/>
      <w:bCs/>
      <w:sz w:val="20"/>
      <w:szCs w:val="20"/>
    </w:rPr>
  </w:style>
  <w:style w:type="paragraph" w:styleId="BalloonText">
    <w:name w:val="Balloon Text"/>
    <w:basedOn w:val="Normal"/>
    <w:link w:val="BalloonTextChar"/>
    <w:uiPriority w:val="99"/>
    <w:semiHidden/>
    <w:unhideWhenUsed/>
    <w:rsid w:val="002648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8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searchanddiscovery.com/documents/2012/80217cander/ndx_cander" TargetMode="External"/><Relationship Id="rId26" Type="http://schemas.openxmlformats.org/officeDocument/2006/relationships/hyperlink" Target="http://dx.doi.org/10.2118/175059-MS" TargetMode="External"/><Relationship Id="rId3" Type="http://schemas.openxmlformats.org/officeDocument/2006/relationships/styles" Target="styles.xml"/><Relationship Id="rId21" Type="http://schemas.openxmlformats.org/officeDocument/2006/relationships/hyperlink" Target="http://dx.doi.org/10.2118/147298-M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x.doi.org/10.2118/45228" TargetMode="External"/><Relationship Id="rId25" Type="http://schemas.openxmlformats.org/officeDocument/2006/relationships/hyperlink" Target="http://dx.doi.org/10.2118/167839-MS" TargetMode="External"/><Relationship Id="rId2" Type="http://schemas.openxmlformats.org/officeDocument/2006/relationships/numbering" Target="numbering.xml"/><Relationship Id="rId16" Type="http://schemas.openxmlformats.org/officeDocument/2006/relationships/hyperlink" Target="http://dx.doi.org/10.2118/27561-MS" TargetMode="External"/><Relationship Id="rId20" Type="http://schemas.openxmlformats.org/officeDocument/2006/relationships/hyperlink" Target="http://dx.doi.org/10.2118/1626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2118/107468-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x.doi.org/10.2118/58046-JPT" TargetMode="Externa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dx.doi.org/10.2118/URTEC-2697554-M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dx.doi.org/10.2118/166440-MS" TargetMode="External"/><Relationship Id="rId27" Type="http://schemas.openxmlformats.org/officeDocument/2006/relationships/hyperlink" Target="https://en.wikipedia.org/wiki/AlphaGo_versus_Lee_Sedo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607DF-1472-4CDE-8D0C-2A9CF03C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5EA21092.dotm</Template>
  <TotalTime>45</TotalTime>
  <Pages>11</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Liuyi Jin</dc:creator>
  <cp:keywords/>
  <dc:description/>
  <cp:lastModifiedBy>Jin, Liuyi</cp:lastModifiedBy>
  <cp:revision>102</cp:revision>
  <cp:lastPrinted>2017-08-26T17:56:00Z</cp:lastPrinted>
  <dcterms:created xsi:type="dcterms:W3CDTF">2017-10-18T18:49:00Z</dcterms:created>
  <dcterms:modified xsi:type="dcterms:W3CDTF">2017-10-19T01:29:00Z</dcterms:modified>
</cp:coreProperties>
</file>